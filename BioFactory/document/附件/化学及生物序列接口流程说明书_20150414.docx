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xlsm" ContentType="application/vnd.ms-excel.sheet.macroEnabled.12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4B10" w:rsidRDefault="00533F7D">
      <w:pPr>
        <w:pStyle w:val="a7"/>
      </w:pPr>
      <w:r>
        <w:rPr>
          <w:noProof/>
          <w:snapToGrid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605915" cy="53975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539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70A">
        <w:t>DI</w:t>
      </w:r>
      <w:r w:rsidR="00B2070A">
        <w:rPr>
          <w:rFonts w:hint="eastAsia"/>
        </w:rPr>
        <w:t>项目</w:t>
      </w:r>
    </w:p>
    <w:p w:rsidR="00EC4B10" w:rsidRDefault="00B2070A">
      <w:pPr>
        <w:pStyle w:val="a5"/>
      </w:pPr>
      <w:r>
        <w:rPr>
          <w:rFonts w:hint="eastAsia"/>
        </w:rPr>
        <w:t>化学</w:t>
      </w:r>
      <w:r>
        <w:t>和生物序列</w:t>
      </w:r>
      <w:r w:rsidR="0092794B">
        <w:rPr>
          <w:rFonts w:hint="eastAsia"/>
        </w:rPr>
        <w:t>检索</w:t>
      </w:r>
    </w:p>
    <w:p w:rsidR="00EC4B10" w:rsidRPr="00441119" w:rsidRDefault="00B2070A">
      <w:pPr>
        <w:pStyle w:val="af"/>
      </w:pPr>
      <w:r>
        <w:rPr>
          <w:rFonts w:hint="eastAsia"/>
        </w:rPr>
        <w:t>接口说明书</w:t>
      </w:r>
    </w:p>
    <w:p w:rsidR="009B5D05" w:rsidRDefault="009B5D05">
      <w:pPr>
        <w:pStyle w:val="a8"/>
      </w:pPr>
      <w:r>
        <w:rPr>
          <w:rFonts w:hint="eastAsia"/>
        </w:rPr>
        <w:t>知识</w:t>
      </w:r>
      <w:r>
        <w:t>产权出版社</w:t>
      </w:r>
    </w:p>
    <w:p w:rsidR="00EC4B10" w:rsidRDefault="00EC4B10">
      <w:pPr>
        <w:pStyle w:val="a8"/>
      </w:pPr>
      <w:r>
        <w:rPr>
          <w:rFonts w:hint="eastAsia"/>
        </w:rPr>
        <w:t>长城计算机与系统有限公司</w:t>
      </w:r>
    </w:p>
    <w:p w:rsidR="00EC4B10" w:rsidRDefault="009B5D05">
      <w:pPr>
        <w:pStyle w:val="a8"/>
      </w:pPr>
      <w:r>
        <w:t>DI</w:t>
      </w:r>
      <w:r>
        <w:rPr>
          <w:rFonts w:hint="eastAsia"/>
        </w:rPr>
        <w:t>项目组</w:t>
      </w:r>
    </w:p>
    <w:p w:rsidR="00EC4B10" w:rsidRDefault="009B5D05">
      <w:pPr>
        <w:pStyle w:val="a8"/>
      </w:pPr>
      <w:r>
        <w:t>2015</w:t>
      </w:r>
      <w:r w:rsidR="00EC4B10">
        <w:rPr>
          <w:rFonts w:hint="eastAsia"/>
        </w:rPr>
        <w:t>年</w:t>
      </w:r>
      <w:r>
        <w:rPr>
          <w:rFonts w:hint="eastAsia"/>
        </w:rPr>
        <w:t>3</w:t>
      </w:r>
      <w:r w:rsidR="00EC4B10">
        <w:rPr>
          <w:rFonts w:hint="eastAsia"/>
        </w:rPr>
        <w:t>月</w:t>
      </w:r>
    </w:p>
    <w:p w:rsidR="00EC4B10" w:rsidRDefault="00EC4B10">
      <w:pPr>
        <w:pStyle w:val="a8"/>
        <w:sectPr w:rsidR="00EC4B10">
          <w:pgSz w:w="11906" w:h="16838" w:code="9"/>
          <w:pgMar w:top="1440" w:right="1797" w:bottom="1440" w:left="1797" w:header="851" w:footer="851" w:gutter="0"/>
          <w:cols w:space="425"/>
          <w:docGrid w:linePitch="326"/>
        </w:sectPr>
      </w:pPr>
    </w:p>
    <w:p w:rsidR="00EC4B10" w:rsidRDefault="00EC4B10">
      <w:pPr>
        <w:pStyle w:val="a4"/>
        <w:spacing w:before="240" w:after="240"/>
      </w:pPr>
      <w:bookmarkStart w:id="0" w:name="_Toc416976782"/>
      <w:r>
        <w:rPr>
          <w:rFonts w:hint="eastAsia"/>
        </w:rPr>
        <w:lastRenderedPageBreak/>
        <w:t>版本历史说明</w:t>
      </w:r>
      <w:bookmarkEnd w:id="0"/>
    </w:p>
    <w:tbl>
      <w:tblPr>
        <w:tblStyle w:val="af0"/>
        <w:tblW w:w="8178" w:type="dxa"/>
        <w:tblLayout w:type="fixed"/>
        <w:tblLook w:val="0000" w:firstRow="0" w:lastRow="0" w:firstColumn="0" w:lastColumn="0" w:noHBand="0" w:noVBand="0"/>
      </w:tblPr>
      <w:tblGrid>
        <w:gridCol w:w="928"/>
        <w:gridCol w:w="1130"/>
        <w:gridCol w:w="1235"/>
        <w:gridCol w:w="4885"/>
      </w:tblGrid>
      <w:tr w:rsidR="00EC4B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28" w:type="dxa"/>
            <w:shd w:val="clear" w:color="auto" w:fill="E6E6E6"/>
          </w:tcPr>
          <w:p w:rsidR="00EC4B10" w:rsidRPr="00623BC7" w:rsidRDefault="00EC4B10">
            <w:pPr>
              <w:pStyle w:val="a9"/>
              <w:rPr>
                <w:b/>
              </w:rPr>
            </w:pPr>
            <w:r w:rsidRPr="00623BC7">
              <w:rPr>
                <w:rFonts w:hint="eastAsia"/>
                <w:b/>
              </w:rPr>
              <w:t>版本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0" w:type="dxa"/>
            <w:shd w:val="clear" w:color="auto" w:fill="E6E6E6"/>
          </w:tcPr>
          <w:p w:rsidR="00EC4B10" w:rsidRPr="00623BC7" w:rsidRDefault="00EC4B10">
            <w:pPr>
              <w:pStyle w:val="a9"/>
              <w:rPr>
                <w:b/>
              </w:rPr>
            </w:pPr>
            <w:r w:rsidRPr="00623BC7">
              <w:rPr>
                <w:rFonts w:hint="eastAsia"/>
                <w:b/>
              </w:rPr>
              <w:t>作者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5" w:type="dxa"/>
            <w:shd w:val="clear" w:color="auto" w:fill="E6E6E6"/>
          </w:tcPr>
          <w:p w:rsidR="00EC4B10" w:rsidRPr="00623BC7" w:rsidRDefault="00EC4B10">
            <w:pPr>
              <w:pStyle w:val="a9"/>
              <w:rPr>
                <w:b/>
              </w:rPr>
            </w:pPr>
            <w:r w:rsidRPr="00623BC7">
              <w:rPr>
                <w:rFonts w:hint="eastAsia"/>
                <w:b/>
              </w:rPr>
              <w:t>日期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85" w:type="dxa"/>
            <w:shd w:val="clear" w:color="auto" w:fill="E6E6E6"/>
          </w:tcPr>
          <w:p w:rsidR="00EC4B10" w:rsidRPr="00623BC7" w:rsidRDefault="00EC4B10">
            <w:pPr>
              <w:pStyle w:val="a9"/>
              <w:rPr>
                <w:b/>
              </w:rPr>
            </w:pPr>
            <w:r w:rsidRPr="00623BC7">
              <w:rPr>
                <w:rFonts w:hint="eastAsia"/>
                <w:b/>
              </w:rPr>
              <w:t>备注</w:t>
            </w:r>
          </w:p>
        </w:tc>
      </w:tr>
      <w:tr w:rsidR="00EC4B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28" w:type="dxa"/>
          </w:tcPr>
          <w:p w:rsidR="00EC4B10" w:rsidRDefault="00EC4B10">
            <w:pPr>
              <w:pStyle w:val="a9"/>
            </w:pPr>
            <w:r>
              <w:rPr>
                <w:rFonts w:hint="eastAsia"/>
              </w:rPr>
              <w:t>V1.0.1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0" w:type="dxa"/>
          </w:tcPr>
          <w:p w:rsidR="00EC4B10" w:rsidRDefault="00EC4B10">
            <w:pPr>
              <w:pStyle w:val="a9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MACROBUTTON  AcceptAllChangesShown </w:instrText>
            </w:r>
            <w:r>
              <w:rPr>
                <w:rFonts w:hint="eastAsia"/>
              </w:rPr>
              <w:instrText>编制者</w:instrText>
            </w:r>
            <w:r>
              <w:instrText xml:space="preserve"> </w:instrText>
            </w:r>
            <w:r>
              <w:fldChar w:fldCharType="end"/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5" w:type="dxa"/>
          </w:tcPr>
          <w:p w:rsidR="00EC4B10" w:rsidRDefault="00EC4B10">
            <w:pPr>
              <w:pStyle w:val="a9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85" w:type="dxa"/>
          </w:tcPr>
          <w:p w:rsidR="00EC4B10" w:rsidRDefault="00EC4B10">
            <w:pPr>
              <w:pStyle w:val="a9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MACROBUTTON  AcceptAllChangesShown </w:instrText>
            </w:r>
            <w:r>
              <w:rPr>
                <w:rFonts w:hint="eastAsia"/>
              </w:rPr>
              <w:instrText>说明该版本主要修订内容</w:instrText>
            </w:r>
            <w:r>
              <w:instrText xml:space="preserve"> </w:instrText>
            </w:r>
            <w:r>
              <w:fldChar w:fldCharType="end"/>
            </w:r>
          </w:p>
        </w:tc>
      </w:tr>
      <w:tr w:rsidR="00EC4B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28" w:type="dxa"/>
          </w:tcPr>
          <w:p w:rsidR="00EC4B10" w:rsidRDefault="00EC4B10">
            <w:pPr>
              <w:pStyle w:val="a9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0" w:type="dxa"/>
          </w:tcPr>
          <w:p w:rsidR="00EC4B10" w:rsidRPr="00D10701" w:rsidRDefault="00EC4B10">
            <w:pPr>
              <w:pStyle w:val="a9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MACROBUTTON  AcceptAllChangesShown </w:instrText>
            </w:r>
            <w:r>
              <w:rPr>
                <w:rFonts w:hint="eastAsia"/>
              </w:rPr>
              <w:instrText>审核者</w:instrText>
            </w:r>
            <w:r>
              <w:instrText xml:space="preserve"> </w:instrText>
            </w:r>
            <w:r>
              <w:fldChar w:fldCharType="end"/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5" w:type="dxa"/>
          </w:tcPr>
          <w:p w:rsidR="00EC4B10" w:rsidRPr="00D10701" w:rsidRDefault="00EC4B10">
            <w:pPr>
              <w:pStyle w:val="a9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85" w:type="dxa"/>
          </w:tcPr>
          <w:p w:rsidR="00EC4B10" w:rsidRDefault="00EC4B10">
            <w:pPr>
              <w:pStyle w:val="a9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MACROBUTTON  AcceptAllChangesShown </w:instrText>
            </w:r>
            <w:r>
              <w:rPr>
                <w:rFonts w:hint="eastAsia"/>
              </w:rPr>
              <w:instrText>说明审核情况。（审核通过／未通过，建议修改）</w:instrText>
            </w:r>
            <w:r>
              <w:instrText xml:space="preserve"> </w:instrText>
            </w:r>
            <w:r>
              <w:fldChar w:fldCharType="end"/>
            </w:r>
          </w:p>
        </w:tc>
      </w:tr>
      <w:tr w:rsidR="00EC4B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28" w:type="dxa"/>
          </w:tcPr>
          <w:p w:rsidR="00EC4B10" w:rsidRDefault="00EC4B10">
            <w:pPr>
              <w:pStyle w:val="a9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0" w:type="dxa"/>
          </w:tcPr>
          <w:p w:rsidR="00EC4B10" w:rsidRDefault="00EC4B10">
            <w:pPr>
              <w:pStyle w:val="a9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MACROBUTTON  AcceptAllChangesShown </w:instrText>
            </w:r>
            <w:r>
              <w:rPr>
                <w:rFonts w:hint="eastAsia"/>
              </w:rPr>
              <w:instrText>批准者</w:instrText>
            </w:r>
            <w:r>
              <w:instrText xml:space="preserve"> </w:instrText>
            </w:r>
            <w:r>
              <w:fldChar w:fldCharType="end"/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5" w:type="dxa"/>
          </w:tcPr>
          <w:p w:rsidR="00EC4B10" w:rsidRPr="00D10701" w:rsidRDefault="00EC4B10">
            <w:pPr>
              <w:pStyle w:val="a9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85" w:type="dxa"/>
          </w:tcPr>
          <w:p w:rsidR="00EC4B10" w:rsidRDefault="00EC4B10">
            <w:pPr>
              <w:pStyle w:val="a9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MACROBUTTON  AcceptAllChangesShown </w:instrText>
            </w:r>
            <w:r>
              <w:rPr>
                <w:rFonts w:hint="eastAsia"/>
              </w:rPr>
              <w:instrText>说明批准信息。（批准</w:instrText>
            </w:r>
            <w:r>
              <w:rPr>
                <w:rFonts w:hint="eastAsia"/>
              </w:rPr>
              <w:instrText>/</w:instrText>
            </w:r>
            <w:r>
              <w:rPr>
                <w:rFonts w:hint="eastAsia"/>
              </w:rPr>
              <w:instrText>未批准，建议修改）</w:instrText>
            </w:r>
            <w:r>
              <w:instrText xml:space="preserve"> </w:instrText>
            </w:r>
            <w:r>
              <w:fldChar w:fldCharType="end"/>
            </w:r>
          </w:p>
        </w:tc>
      </w:tr>
      <w:tr w:rsidR="00EC4B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28" w:type="dxa"/>
          </w:tcPr>
          <w:p w:rsidR="00EC4B10" w:rsidRDefault="00EC4B10">
            <w:pPr>
              <w:pStyle w:val="a9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0" w:type="dxa"/>
          </w:tcPr>
          <w:p w:rsidR="00EC4B10" w:rsidRDefault="00EC4B10">
            <w:pPr>
              <w:pStyle w:val="a9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5" w:type="dxa"/>
          </w:tcPr>
          <w:p w:rsidR="00EC4B10" w:rsidRPr="00D10701" w:rsidRDefault="00EC4B10">
            <w:pPr>
              <w:pStyle w:val="a9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85" w:type="dxa"/>
          </w:tcPr>
          <w:p w:rsidR="00EC4B10" w:rsidRDefault="00EC4B10">
            <w:pPr>
              <w:pStyle w:val="a9"/>
            </w:pPr>
          </w:p>
        </w:tc>
      </w:tr>
    </w:tbl>
    <w:p w:rsidR="00EC4B10" w:rsidRDefault="00EC4B10"/>
    <w:p w:rsidR="00EC4B10" w:rsidRDefault="00EC4B10">
      <w:pPr>
        <w:sectPr w:rsidR="00EC4B10">
          <w:pgSz w:w="11906" w:h="16838" w:code="9"/>
          <w:pgMar w:top="1440" w:right="1797" w:bottom="1440" w:left="1797" w:header="851" w:footer="851" w:gutter="0"/>
          <w:pgNumType w:start="1"/>
          <w:cols w:space="425"/>
          <w:docGrid w:linePitch="326"/>
        </w:sectPr>
      </w:pPr>
    </w:p>
    <w:p w:rsidR="00EC4B10" w:rsidRDefault="00EC4B10">
      <w:pPr>
        <w:pStyle w:val="a4"/>
        <w:spacing w:before="240" w:after="240"/>
      </w:pPr>
      <w:bookmarkStart w:id="1" w:name="_Toc416976783"/>
      <w:r>
        <w:rPr>
          <w:rFonts w:hint="eastAsia"/>
        </w:rPr>
        <w:lastRenderedPageBreak/>
        <w:t>目</w:t>
      </w:r>
      <w:r>
        <w:rPr>
          <w:rFonts w:hint="eastAsia"/>
        </w:rPr>
        <w:t xml:space="preserve">    </w:t>
      </w:r>
      <w:r>
        <w:rPr>
          <w:rFonts w:hint="eastAsia"/>
        </w:rPr>
        <w:t>录</w:t>
      </w:r>
      <w:bookmarkEnd w:id="1"/>
    </w:p>
    <w:p w:rsidR="00150B2E" w:rsidRDefault="00EC4B10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caps w:val="0"/>
          <w:noProof/>
          <w:snapToGrid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6976782" w:history="1">
        <w:r w:rsidR="00150B2E" w:rsidRPr="0076318F">
          <w:rPr>
            <w:rStyle w:val="ac"/>
            <w:rFonts w:hint="eastAsia"/>
            <w:noProof/>
          </w:rPr>
          <w:t>版本历史说明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_Toc416976782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caps w:val="0"/>
          <w:noProof/>
          <w:snapToGrid/>
          <w:kern w:val="2"/>
          <w:sz w:val="21"/>
          <w:szCs w:val="22"/>
        </w:rPr>
      </w:pPr>
      <w:hyperlink w:anchor="_Toc416976783" w:history="1">
        <w:r w:rsidR="00150B2E" w:rsidRPr="0076318F">
          <w:rPr>
            <w:rStyle w:val="ac"/>
            <w:rFonts w:hint="eastAsia"/>
            <w:noProof/>
          </w:rPr>
          <w:t>目</w:t>
        </w:r>
        <w:r w:rsidR="00150B2E" w:rsidRPr="0076318F">
          <w:rPr>
            <w:rStyle w:val="ac"/>
            <w:noProof/>
          </w:rPr>
          <w:t xml:space="preserve">    </w:t>
        </w:r>
        <w:r w:rsidR="00150B2E" w:rsidRPr="0076318F">
          <w:rPr>
            <w:rStyle w:val="ac"/>
            <w:rFonts w:hint="eastAsia"/>
            <w:noProof/>
          </w:rPr>
          <w:t>录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_Toc416976783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i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caps w:val="0"/>
          <w:noProof/>
          <w:snapToGrid/>
          <w:kern w:val="2"/>
          <w:sz w:val="21"/>
          <w:szCs w:val="22"/>
        </w:rPr>
      </w:pPr>
      <w:hyperlink w:anchor="_Toc416976784" w:history="1">
        <w:r w:rsidR="00150B2E" w:rsidRPr="0076318F">
          <w:rPr>
            <w:rStyle w:val="ac"/>
            <w:noProof/>
          </w:rPr>
          <w:t>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概述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_Toc416976784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785" w:history="1">
        <w:r w:rsidR="00150B2E" w:rsidRPr="0076318F">
          <w:rPr>
            <w:rStyle w:val="ac"/>
            <w:noProof/>
          </w:rPr>
          <w:t>1.1.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编写说明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_Toc416976785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786" w:history="1">
        <w:r w:rsidR="00150B2E" w:rsidRPr="0076318F">
          <w:rPr>
            <w:rStyle w:val="ac"/>
            <w:noProof/>
          </w:rPr>
          <w:t>1.2.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范围说明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_Toc416976786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787" w:history="1">
        <w:r w:rsidR="00150B2E" w:rsidRPr="0076318F">
          <w:rPr>
            <w:rStyle w:val="ac"/>
            <w:noProof/>
          </w:rPr>
          <w:t>1.3.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相关人员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_Toc416976787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caps w:val="0"/>
          <w:noProof/>
          <w:snapToGrid/>
          <w:kern w:val="2"/>
          <w:sz w:val="21"/>
          <w:szCs w:val="22"/>
        </w:rPr>
      </w:pPr>
      <w:hyperlink w:anchor="_Toc416976788" w:history="1">
        <w:r w:rsidR="00150B2E" w:rsidRPr="0076318F">
          <w:rPr>
            <w:rStyle w:val="ac"/>
            <w:noProof/>
          </w:rPr>
          <w:t>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化学结构检索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_Toc416976788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789" w:history="1">
        <w:r w:rsidR="00150B2E" w:rsidRPr="0076318F">
          <w:rPr>
            <w:rStyle w:val="ac"/>
            <w:noProof/>
          </w:rPr>
          <w:t>2.1.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流程示意图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_Toc416976789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790" w:history="1">
        <w:r w:rsidR="00150B2E" w:rsidRPr="0076318F">
          <w:rPr>
            <w:rStyle w:val="ac"/>
            <w:noProof/>
          </w:rPr>
          <w:t>2.2.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流程描述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_Toc416976790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791" w:history="1">
        <w:r w:rsidR="00150B2E" w:rsidRPr="0076318F">
          <w:rPr>
            <w:rStyle w:val="ac"/>
            <w:noProof/>
          </w:rPr>
          <w:t>2.2.1.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化学检索流程描述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_Toc416976791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792" w:history="1">
        <w:r w:rsidR="00150B2E" w:rsidRPr="0076318F">
          <w:rPr>
            <w:rStyle w:val="ac"/>
            <w:noProof/>
          </w:rPr>
          <w:t>2.2.2.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数据入库流程描述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_Toc416976792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3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caps w:val="0"/>
          <w:noProof/>
          <w:snapToGrid/>
          <w:kern w:val="2"/>
          <w:sz w:val="21"/>
          <w:szCs w:val="22"/>
        </w:rPr>
      </w:pPr>
      <w:hyperlink w:anchor="_Toc416976793" w:history="1">
        <w:r w:rsidR="00150B2E" w:rsidRPr="0076318F">
          <w:rPr>
            <w:rStyle w:val="ac"/>
            <w:noProof/>
          </w:rPr>
          <w:t>3.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生物序列检索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_Toc416976793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5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794" w:history="1">
        <w:r w:rsidR="00150B2E" w:rsidRPr="0076318F">
          <w:rPr>
            <w:rStyle w:val="ac"/>
            <w:noProof/>
          </w:rPr>
          <w:t>3.1.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流程概览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_Toc416976794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5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795" w:history="1">
        <w:r w:rsidR="00150B2E" w:rsidRPr="0076318F">
          <w:rPr>
            <w:rStyle w:val="ac"/>
            <w:noProof/>
          </w:rPr>
          <w:t>3.2.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流程描述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_Toc416976795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5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796" w:history="1">
        <w:r w:rsidR="00150B2E" w:rsidRPr="0076318F">
          <w:rPr>
            <w:rStyle w:val="ac"/>
            <w:noProof/>
          </w:rPr>
          <w:t>3.2.1.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生物序列检索流程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_Toc416976796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5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797" w:history="1">
        <w:r w:rsidR="00150B2E" w:rsidRPr="0076318F">
          <w:rPr>
            <w:rStyle w:val="ac"/>
            <w:noProof/>
          </w:rPr>
          <w:t>3.2.2.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数据入库流程描述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_Toc416976797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7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caps w:val="0"/>
          <w:noProof/>
          <w:snapToGrid/>
          <w:kern w:val="2"/>
          <w:sz w:val="21"/>
          <w:szCs w:val="22"/>
        </w:rPr>
      </w:pPr>
      <w:hyperlink w:anchor="_Toc416976798" w:history="1">
        <w:r w:rsidR="00150B2E" w:rsidRPr="0076318F">
          <w:rPr>
            <w:rStyle w:val="ac"/>
            <w:noProof/>
          </w:rPr>
          <w:t>4.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接口定义一览表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_Toc416976798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8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799" w:history="1">
        <w:r w:rsidR="00150B2E" w:rsidRPr="0076318F">
          <w:rPr>
            <w:rStyle w:val="ac"/>
            <w:noProof/>
          </w:rPr>
          <w:t>4.1.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化学检索接口定义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_Toc416976799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8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00" w:history="1">
        <w:r w:rsidR="00150B2E" w:rsidRPr="0076318F">
          <w:rPr>
            <w:rStyle w:val="ac"/>
            <w:noProof/>
          </w:rPr>
          <w:t>4.1.1.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化学式检索控件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_Toc416976800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8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01" w:history="1">
        <w:r w:rsidR="00150B2E" w:rsidRPr="0076318F">
          <w:rPr>
            <w:rStyle w:val="ac"/>
            <w:noProof/>
          </w:rPr>
          <w:t>4.1.2.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化学式检索接口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_Toc416976801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8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02" w:history="1">
        <w:r w:rsidR="00150B2E" w:rsidRPr="0076318F">
          <w:rPr>
            <w:rStyle w:val="ac"/>
            <w:noProof/>
          </w:rPr>
          <w:t>4.1.3.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查看化学物质接口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_Toc416976802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9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03" w:history="1">
        <w:r w:rsidR="00150B2E" w:rsidRPr="0076318F">
          <w:rPr>
            <w:rStyle w:val="ac"/>
            <w:noProof/>
          </w:rPr>
          <w:t>4.1.4.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查看商家接口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_Toc416976803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9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04" w:history="1">
        <w:r w:rsidR="00150B2E" w:rsidRPr="0076318F">
          <w:rPr>
            <w:rStyle w:val="ac"/>
            <w:noProof/>
          </w:rPr>
          <w:t>4.1.5.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批次数据入库进度查询接口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_Toc416976804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9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05" w:history="1">
        <w:r w:rsidR="00150B2E" w:rsidRPr="0076318F">
          <w:rPr>
            <w:rStyle w:val="ac"/>
            <w:noProof/>
          </w:rPr>
          <w:t>4.1.6.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数据加载调用通知接口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_Toc416976805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9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806" w:history="1">
        <w:r w:rsidR="00150B2E" w:rsidRPr="0076318F">
          <w:rPr>
            <w:rStyle w:val="ac"/>
            <w:noProof/>
          </w:rPr>
          <w:t>4.2.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化学数据更新文件定义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_Toc416976806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10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07" w:history="1">
        <w:r w:rsidR="00150B2E" w:rsidRPr="0076318F">
          <w:rPr>
            <w:rStyle w:val="ac"/>
            <w:noProof/>
          </w:rPr>
          <w:t>4.2.1.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化学数据控制文件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_Toc416976807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10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08" w:history="1">
        <w:r w:rsidR="00150B2E" w:rsidRPr="0076318F">
          <w:rPr>
            <w:rStyle w:val="ac"/>
            <w:noProof/>
          </w:rPr>
          <w:t>4.2.2.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化学数据索引文件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_Toc416976808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11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09" w:history="1">
        <w:r w:rsidR="00150B2E" w:rsidRPr="0076318F">
          <w:rPr>
            <w:rStyle w:val="ac"/>
            <w:noProof/>
          </w:rPr>
          <w:t>4.2.3.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化学数据包文件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_Toc416976809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14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810" w:history="1">
        <w:r w:rsidR="00150B2E" w:rsidRPr="0076318F">
          <w:rPr>
            <w:rStyle w:val="ac"/>
            <w:noProof/>
          </w:rPr>
          <w:t>4.3.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化学数据反馈文件定义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_Toc416976810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14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11" w:history="1">
        <w:r w:rsidR="00150B2E" w:rsidRPr="0076318F">
          <w:rPr>
            <w:rStyle w:val="ac"/>
            <w:noProof/>
          </w:rPr>
          <w:t>4.3.1.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化学数据反馈控制文件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_Toc416976811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14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12" w:history="1">
        <w:r w:rsidR="00150B2E" w:rsidRPr="0076318F">
          <w:rPr>
            <w:rStyle w:val="ac"/>
            <w:noProof/>
          </w:rPr>
          <w:t>4.3.2.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化学数据反馈数据文件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_Toc416976812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14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813" w:history="1">
        <w:r w:rsidR="00150B2E" w:rsidRPr="0076318F">
          <w:rPr>
            <w:rStyle w:val="ac"/>
            <w:noProof/>
          </w:rPr>
          <w:t>4.4.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生物序列检索接口定义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_Toc416976813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18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14" w:history="1">
        <w:r w:rsidR="00150B2E" w:rsidRPr="0076318F">
          <w:rPr>
            <w:rStyle w:val="ac"/>
            <w:noProof/>
          </w:rPr>
          <w:t>4.4.1.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生物序列检索页面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_Toc416976814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18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15" w:history="1">
        <w:r w:rsidR="00150B2E" w:rsidRPr="0076318F">
          <w:rPr>
            <w:rStyle w:val="ac"/>
            <w:noProof/>
          </w:rPr>
          <w:t>4.4.2.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生物序列检索调用接口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_Toc416976815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24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16" w:history="1">
        <w:r w:rsidR="00150B2E" w:rsidRPr="0076318F">
          <w:rPr>
            <w:rStyle w:val="ac"/>
            <w:noProof/>
          </w:rPr>
          <w:t>4.4.3.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生物序列检索任务查询接口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_Toc416976816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24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17" w:history="1">
        <w:r w:rsidR="00150B2E" w:rsidRPr="0076318F">
          <w:rPr>
            <w:rStyle w:val="ac"/>
            <w:noProof/>
          </w:rPr>
          <w:t>4.4.4.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生物序列详情接口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_Toc416976817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25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18" w:history="1">
        <w:r w:rsidR="00150B2E" w:rsidRPr="0076318F">
          <w:rPr>
            <w:rStyle w:val="ac"/>
            <w:noProof/>
          </w:rPr>
          <w:t>4.4.5.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批次数据入库进度查询接口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_Toc416976818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26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19" w:history="1">
        <w:r w:rsidR="00150B2E" w:rsidRPr="0076318F">
          <w:rPr>
            <w:rStyle w:val="ac"/>
            <w:noProof/>
          </w:rPr>
          <w:t>4.4.6.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数据加载调用通知接口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_Toc416976819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26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820" w:history="1">
        <w:r w:rsidR="00150B2E" w:rsidRPr="0076318F">
          <w:rPr>
            <w:rStyle w:val="ac"/>
            <w:noProof/>
          </w:rPr>
          <w:t>4.5.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生物序列数据更新文件定义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_Toc416976820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27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21" w:history="1">
        <w:r w:rsidR="00150B2E" w:rsidRPr="0076318F">
          <w:rPr>
            <w:rStyle w:val="ac"/>
            <w:noProof/>
          </w:rPr>
          <w:t>4.5.1.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生物序列控制文件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_Toc416976821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27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22" w:history="1">
        <w:r w:rsidR="00150B2E" w:rsidRPr="0076318F">
          <w:rPr>
            <w:rStyle w:val="ac"/>
            <w:noProof/>
          </w:rPr>
          <w:t>4.5.2.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生物序列数据索引文件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_Toc416976822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28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23" w:history="1">
        <w:r w:rsidR="00150B2E" w:rsidRPr="0076318F">
          <w:rPr>
            <w:rStyle w:val="ac"/>
            <w:noProof/>
          </w:rPr>
          <w:t>4.5.3.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生物序列数据包文件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_Toc416976823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30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16976824" w:history="1">
        <w:r w:rsidR="00150B2E" w:rsidRPr="0076318F">
          <w:rPr>
            <w:rStyle w:val="ac"/>
            <w:noProof/>
          </w:rPr>
          <w:t>4.6.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生物序列数据反馈文件定义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_Toc416976824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30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25" w:history="1">
        <w:r w:rsidR="00150B2E" w:rsidRPr="0076318F">
          <w:rPr>
            <w:rStyle w:val="ac"/>
            <w:noProof/>
          </w:rPr>
          <w:t>4.6.1.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生物序列反馈控制文件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_Toc416976825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30</w:t>
        </w:r>
        <w:r w:rsidR="00150B2E">
          <w:rPr>
            <w:noProof/>
            <w:webHidden/>
          </w:rPr>
          <w:fldChar w:fldCharType="end"/>
        </w:r>
      </w:hyperlink>
    </w:p>
    <w:p w:rsidR="00150B2E" w:rsidRDefault="00550464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hyperlink w:anchor="_Toc416976826" w:history="1">
        <w:r w:rsidR="00150B2E" w:rsidRPr="0076318F">
          <w:rPr>
            <w:rStyle w:val="ac"/>
            <w:noProof/>
          </w:rPr>
          <w:t>4.6.2.</w:t>
        </w:r>
        <w:r w:rsidR="00150B2E" w:rsidRPr="0076318F">
          <w:rPr>
            <w:rStyle w:val="ac"/>
            <w:rFonts w:hint="eastAsia"/>
            <w:noProof/>
          </w:rPr>
          <w:t xml:space="preserve"> </w:t>
        </w:r>
        <w:r w:rsidR="00150B2E" w:rsidRPr="0076318F">
          <w:rPr>
            <w:rStyle w:val="ac"/>
            <w:rFonts w:hint="eastAsia"/>
            <w:noProof/>
          </w:rPr>
          <w:t>生物序列反馈数据文件</w:t>
        </w:r>
        <w:r w:rsidR="00150B2E">
          <w:rPr>
            <w:noProof/>
            <w:webHidden/>
          </w:rPr>
          <w:tab/>
        </w:r>
        <w:r w:rsidR="00150B2E">
          <w:rPr>
            <w:noProof/>
            <w:webHidden/>
          </w:rPr>
          <w:fldChar w:fldCharType="begin"/>
        </w:r>
        <w:r w:rsidR="00150B2E">
          <w:rPr>
            <w:noProof/>
            <w:webHidden/>
          </w:rPr>
          <w:instrText xml:space="preserve"> PAGEREF _Toc416976826 \h </w:instrText>
        </w:r>
        <w:r w:rsidR="00150B2E">
          <w:rPr>
            <w:noProof/>
            <w:webHidden/>
          </w:rPr>
        </w:r>
        <w:r w:rsidR="00150B2E">
          <w:rPr>
            <w:noProof/>
            <w:webHidden/>
          </w:rPr>
          <w:fldChar w:fldCharType="separate"/>
        </w:r>
        <w:r w:rsidR="00150B2E">
          <w:rPr>
            <w:noProof/>
            <w:webHidden/>
          </w:rPr>
          <w:t>30</w:t>
        </w:r>
        <w:r w:rsidR="00150B2E">
          <w:rPr>
            <w:noProof/>
            <w:webHidden/>
          </w:rPr>
          <w:fldChar w:fldCharType="end"/>
        </w:r>
      </w:hyperlink>
    </w:p>
    <w:p w:rsidR="00EC4B10" w:rsidRDefault="00EC4B10">
      <w:pPr>
        <w:sectPr w:rsidR="00EC4B10">
          <w:headerReference w:type="default" r:id="rId9"/>
          <w:footerReference w:type="default" r:id="rId10"/>
          <w:pgSz w:w="11906" w:h="16838" w:code="9"/>
          <w:pgMar w:top="1440" w:right="1797" w:bottom="1440" w:left="1797" w:header="851" w:footer="851" w:gutter="0"/>
          <w:pgNumType w:fmt="lowerRoman" w:start="1"/>
          <w:cols w:space="425"/>
          <w:docGrid w:linePitch="326"/>
        </w:sectPr>
      </w:pPr>
      <w:r>
        <w:fldChar w:fldCharType="end"/>
      </w:r>
    </w:p>
    <w:p w:rsidR="00EC4B10" w:rsidRDefault="00D53E72">
      <w:pPr>
        <w:pStyle w:val="1"/>
        <w:spacing w:before="240" w:after="240"/>
      </w:pPr>
      <w:bookmarkStart w:id="2" w:name="_Toc416976784"/>
      <w:r>
        <w:rPr>
          <w:rFonts w:hint="eastAsia"/>
        </w:rPr>
        <w:lastRenderedPageBreak/>
        <w:t>概述</w:t>
      </w:r>
      <w:bookmarkEnd w:id="2"/>
    </w:p>
    <w:p w:rsidR="00AC5AB1" w:rsidRDefault="00AC5AB1" w:rsidP="00AC5AB1">
      <w:pPr>
        <w:pStyle w:val="2"/>
        <w:spacing w:before="120" w:after="120"/>
      </w:pPr>
      <w:bookmarkStart w:id="3" w:name="_Toc416976785"/>
      <w:r>
        <w:rPr>
          <w:rFonts w:hint="eastAsia"/>
        </w:rPr>
        <w:t>编写</w:t>
      </w:r>
      <w:r>
        <w:t>说明</w:t>
      </w:r>
      <w:bookmarkEnd w:id="3"/>
    </w:p>
    <w:p w:rsidR="00E16737" w:rsidRDefault="00E16737" w:rsidP="00E16737">
      <w:r>
        <w:rPr>
          <w:rFonts w:hint="eastAsia"/>
        </w:rPr>
        <w:t>本</w:t>
      </w:r>
      <w:r>
        <w:t>文档主要用于</w:t>
      </w:r>
      <w:r>
        <w:rPr>
          <w:rFonts w:hint="eastAsia"/>
        </w:rPr>
        <w:t>定义化学</w:t>
      </w:r>
      <w:r>
        <w:t>结构检索和生物序列检索</w:t>
      </w:r>
      <w:r>
        <w:rPr>
          <w:rFonts w:hint="eastAsia"/>
        </w:rPr>
        <w:t>的</w:t>
      </w:r>
      <w:r>
        <w:t>整个流程</w:t>
      </w:r>
      <w:r>
        <w:rPr>
          <w:rFonts w:hint="eastAsia"/>
        </w:rPr>
        <w:t>，</w:t>
      </w:r>
      <w:r>
        <w:t>明确</w:t>
      </w:r>
      <w:r w:rsidR="00E64633">
        <w:rPr>
          <w:rFonts w:hint="eastAsia"/>
        </w:rPr>
        <w:t>出版社</w:t>
      </w:r>
      <w:r w:rsidR="00E64633">
        <w:t>与长软、</w:t>
      </w:r>
      <w:proofErr w:type="gramStart"/>
      <w:r w:rsidR="00E64633">
        <w:t>长软与鹰谷</w:t>
      </w:r>
      <w:proofErr w:type="gramEnd"/>
      <w:r>
        <w:rPr>
          <w:rFonts w:hint="eastAsia"/>
        </w:rPr>
        <w:t>在</w:t>
      </w:r>
      <w:r w:rsidR="006F4F7E">
        <w:rPr>
          <w:rFonts w:hint="eastAsia"/>
        </w:rPr>
        <w:t>化学</w:t>
      </w:r>
      <w:r w:rsidR="006F4F7E">
        <w:t>结构和生物序列检索</w:t>
      </w:r>
      <w:r>
        <w:t>流程中的</w:t>
      </w:r>
      <w:r>
        <w:rPr>
          <w:rFonts w:hint="eastAsia"/>
        </w:rPr>
        <w:t>职责</w:t>
      </w:r>
      <w:r>
        <w:t>，并对具体工作提出清晰定义</w:t>
      </w:r>
      <w:r>
        <w:rPr>
          <w:rFonts w:hint="eastAsia"/>
        </w:rPr>
        <w:t>。</w:t>
      </w:r>
    </w:p>
    <w:p w:rsidR="00AC5AB1" w:rsidRDefault="00AC5AB1" w:rsidP="00AC5AB1">
      <w:pPr>
        <w:pStyle w:val="2"/>
        <w:spacing w:before="120" w:after="120"/>
      </w:pPr>
      <w:bookmarkStart w:id="4" w:name="_Toc416976786"/>
      <w:r>
        <w:t>范围</w:t>
      </w:r>
      <w:r>
        <w:rPr>
          <w:rFonts w:hint="eastAsia"/>
        </w:rPr>
        <w:t>说明</w:t>
      </w:r>
      <w:bookmarkEnd w:id="4"/>
    </w:p>
    <w:p w:rsidR="006F4F7E" w:rsidRDefault="00E16737" w:rsidP="00E16737">
      <w:r>
        <w:rPr>
          <w:rFonts w:hint="eastAsia"/>
        </w:rPr>
        <w:t>本</w:t>
      </w:r>
      <w:r>
        <w:t>文档是</w:t>
      </w:r>
      <w:r w:rsidR="006F4F7E">
        <w:rPr>
          <w:rFonts w:hint="eastAsia"/>
        </w:rPr>
        <w:t>出版社</w:t>
      </w:r>
      <w:r w:rsidR="006F4F7E">
        <w:t>与长软</w:t>
      </w:r>
      <w:r w:rsidR="00DA35E2">
        <w:rPr>
          <w:rFonts w:hint="eastAsia"/>
        </w:rPr>
        <w:t>、</w:t>
      </w:r>
      <w:proofErr w:type="gramStart"/>
      <w:r w:rsidR="006F4F7E">
        <w:t>长软与鹰谷</w:t>
      </w:r>
      <w:proofErr w:type="gramEnd"/>
      <w:r w:rsidR="006F4F7E">
        <w:rPr>
          <w:rFonts w:hint="eastAsia"/>
        </w:rPr>
        <w:t>之间</w:t>
      </w:r>
      <w:r w:rsidR="006F4F7E">
        <w:t>的</w:t>
      </w:r>
      <w:r w:rsidR="006F4F7E">
        <w:rPr>
          <w:rFonts w:hint="eastAsia"/>
        </w:rPr>
        <w:t>工作</w:t>
      </w:r>
      <w:r>
        <w:t>接口</w:t>
      </w:r>
      <w:r>
        <w:rPr>
          <w:rFonts w:hint="eastAsia"/>
        </w:rPr>
        <w:t>沟通</w:t>
      </w:r>
      <w:r>
        <w:t>文档，</w:t>
      </w:r>
      <w:r>
        <w:rPr>
          <w:rFonts w:hint="eastAsia"/>
        </w:rPr>
        <w:t>在此</w:t>
      </w:r>
      <w:r>
        <w:t>基础上将细化生成接口定义文档</w:t>
      </w:r>
      <w:r w:rsidR="006F4F7E">
        <w:rPr>
          <w:rFonts w:hint="eastAsia"/>
        </w:rPr>
        <w:t>。</w:t>
      </w:r>
    </w:p>
    <w:p w:rsidR="005C1BB5" w:rsidRDefault="005C1BB5" w:rsidP="005C1BB5">
      <w:r>
        <w:rPr>
          <w:rFonts w:hint="eastAsia"/>
        </w:rPr>
        <w:t>出版社</w:t>
      </w:r>
      <w:proofErr w:type="gramStart"/>
      <w:r>
        <w:rPr>
          <w:rFonts w:hint="eastAsia"/>
        </w:rPr>
        <w:t>和</w:t>
      </w:r>
      <w:r>
        <w:t>鹰谷之间</w:t>
      </w:r>
      <w:proofErr w:type="gramEnd"/>
      <w:r>
        <w:rPr>
          <w:rFonts w:hint="eastAsia"/>
        </w:rPr>
        <w:t>化学</w:t>
      </w:r>
      <w:r>
        <w:t>结构和生物序列检索需求，不包含在本文档</w:t>
      </w:r>
      <w:r>
        <w:rPr>
          <w:rFonts w:hint="eastAsia"/>
        </w:rPr>
        <w:t>。</w:t>
      </w:r>
    </w:p>
    <w:p w:rsidR="00D66644" w:rsidRDefault="006F4F7E" w:rsidP="00E16737">
      <w:r>
        <w:t>各方内部</w:t>
      </w:r>
      <w:r>
        <w:rPr>
          <w:rFonts w:hint="eastAsia"/>
        </w:rPr>
        <w:t>与</w:t>
      </w:r>
      <w:r>
        <w:t>接口无关的工作，</w:t>
      </w:r>
      <w:proofErr w:type="gramStart"/>
      <w:r>
        <w:t>诸如鹰谷</w:t>
      </w:r>
      <w:r w:rsidR="00B021FE">
        <w:rPr>
          <w:rFonts w:hint="eastAsia"/>
        </w:rPr>
        <w:t>化学式</w:t>
      </w:r>
      <w:proofErr w:type="gramEnd"/>
      <w:r w:rsidR="00B021FE">
        <w:t>检索控件、</w:t>
      </w:r>
      <w:r>
        <w:rPr>
          <w:rFonts w:hint="eastAsia"/>
        </w:rPr>
        <w:t>ICS</w:t>
      </w:r>
      <w:proofErr w:type="gramStart"/>
      <w:r>
        <w:rPr>
          <w:rFonts w:hint="eastAsia"/>
        </w:rPr>
        <w:t>号</w:t>
      </w:r>
      <w:r>
        <w:t>注册</w:t>
      </w:r>
      <w:proofErr w:type="gramEnd"/>
      <w:r>
        <w:t>机制</w:t>
      </w:r>
      <w:r w:rsidR="00D66644">
        <w:rPr>
          <w:rFonts w:hint="eastAsia"/>
        </w:rPr>
        <w:t>、</w:t>
      </w:r>
      <w:r w:rsidR="00D66644">
        <w:t>出版社生物序列</w:t>
      </w:r>
      <w:r w:rsidR="00D66644">
        <w:rPr>
          <w:rFonts w:hint="eastAsia"/>
        </w:rPr>
        <w:t>ID生成</w:t>
      </w:r>
      <w:r w:rsidR="00D66644">
        <w:t>机制</w:t>
      </w:r>
      <w:r>
        <w:rPr>
          <w:rFonts w:hint="eastAsia"/>
        </w:rPr>
        <w:t>等</w:t>
      </w:r>
      <w:r>
        <w:t>内容，不包含在本文档</w:t>
      </w:r>
      <w:r w:rsidR="00D66644">
        <w:rPr>
          <w:rFonts w:hint="eastAsia"/>
        </w:rPr>
        <w:t>。</w:t>
      </w:r>
    </w:p>
    <w:p w:rsidR="007E2185" w:rsidRDefault="007E2185" w:rsidP="007E2185">
      <w:pPr>
        <w:pStyle w:val="2"/>
        <w:spacing w:before="120" w:after="120"/>
      </w:pPr>
      <w:bookmarkStart w:id="5" w:name="_Toc416976787"/>
      <w:r>
        <w:rPr>
          <w:rFonts w:hint="eastAsia"/>
        </w:rPr>
        <w:t>相关</w:t>
      </w:r>
      <w:r>
        <w:t>人员</w:t>
      </w:r>
      <w:bookmarkEnd w:id="5"/>
    </w:p>
    <w:p w:rsidR="000949CC" w:rsidRPr="00E16737" w:rsidRDefault="00E16737" w:rsidP="00E16737">
      <w:r>
        <w:rPr>
          <w:rFonts w:hint="eastAsia"/>
        </w:rPr>
        <w:t>本文档</w:t>
      </w:r>
      <w:r>
        <w:t>的预期读者是</w:t>
      </w:r>
      <w:r>
        <w:rPr>
          <w:rFonts w:hint="eastAsia"/>
        </w:rPr>
        <w:t>DI项目相关</w:t>
      </w:r>
      <w:r>
        <w:t>方管理人员、需求</w:t>
      </w:r>
      <w:r>
        <w:rPr>
          <w:rFonts w:hint="eastAsia"/>
        </w:rPr>
        <w:t>人员</w:t>
      </w:r>
      <w:r>
        <w:t>、</w:t>
      </w:r>
      <w:r>
        <w:rPr>
          <w:rFonts w:hint="eastAsia"/>
        </w:rPr>
        <w:t>设计人员</w:t>
      </w:r>
      <w:r>
        <w:t>、开发人员。</w:t>
      </w:r>
    </w:p>
    <w:p w:rsidR="005354B0" w:rsidRDefault="005354B0" w:rsidP="00EB7D7E">
      <w:pPr>
        <w:pStyle w:val="1"/>
        <w:spacing w:before="240" w:after="240"/>
      </w:pPr>
      <w:bookmarkStart w:id="6" w:name="_Toc416976788"/>
      <w:r>
        <w:rPr>
          <w:rFonts w:hint="eastAsia"/>
        </w:rPr>
        <w:lastRenderedPageBreak/>
        <w:t>化学</w:t>
      </w:r>
      <w:r w:rsidR="00E16737">
        <w:rPr>
          <w:rFonts w:hint="eastAsia"/>
        </w:rPr>
        <w:t>结构</w:t>
      </w:r>
      <w:r>
        <w:t>检索</w:t>
      </w:r>
      <w:bookmarkEnd w:id="6"/>
    </w:p>
    <w:p w:rsidR="00EB7D7E" w:rsidRDefault="00A34D99" w:rsidP="005354B0">
      <w:pPr>
        <w:pStyle w:val="2"/>
        <w:spacing w:before="120" w:after="120"/>
      </w:pPr>
      <w:bookmarkStart w:id="7" w:name="_Toc416976789"/>
      <w:r>
        <w:t>流程</w:t>
      </w:r>
      <w:r>
        <w:rPr>
          <w:rFonts w:hint="eastAsia"/>
        </w:rPr>
        <w:t>示意图</w:t>
      </w:r>
      <w:bookmarkEnd w:id="7"/>
    </w:p>
    <w:p w:rsidR="00EB7D7E" w:rsidRDefault="004D103C" w:rsidP="00D252EB">
      <w:pPr>
        <w:ind w:firstLine="0"/>
      </w:pPr>
      <w:r>
        <w:object w:dxaOrig="12856" w:dyaOrig="9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95pt;height:309.65pt" o:ole="">
            <v:imagedata r:id="rId11" o:title=""/>
          </v:shape>
          <o:OLEObject Type="Embed" ProgID="Visio.Drawing.15" ShapeID="_x0000_i1025" DrawAspect="Content" ObjectID="_1490771716" r:id="rId12"/>
        </w:object>
      </w:r>
    </w:p>
    <w:p w:rsidR="00D252EB" w:rsidRDefault="00D252EB" w:rsidP="00D252EB">
      <w:pPr>
        <w:pStyle w:val="2"/>
        <w:spacing w:before="120" w:after="120"/>
      </w:pPr>
      <w:bookmarkStart w:id="8" w:name="_Toc416976790"/>
      <w:r>
        <w:rPr>
          <w:rFonts w:hint="eastAsia"/>
        </w:rPr>
        <w:t>流程</w:t>
      </w:r>
      <w:r>
        <w:t>描述</w:t>
      </w:r>
      <w:bookmarkEnd w:id="8"/>
    </w:p>
    <w:p w:rsidR="00B1566E" w:rsidRDefault="00B1566E" w:rsidP="00B1566E">
      <w:pPr>
        <w:pStyle w:val="3"/>
        <w:spacing w:before="120"/>
      </w:pPr>
      <w:bookmarkStart w:id="9" w:name="_Toc416976791"/>
      <w:r>
        <w:rPr>
          <w:rFonts w:hint="eastAsia"/>
        </w:rPr>
        <w:t>化学</w:t>
      </w:r>
      <w:r>
        <w:t>检索流程描述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1"/>
        <w:gridCol w:w="1706"/>
        <w:gridCol w:w="4248"/>
        <w:gridCol w:w="850"/>
        <w:gridCol w:w="791"/>
      </w:tblGrid>
      <w:tr w:rsidR="00B1566E" w:rsidTr="00EC4B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1" w:type="dxa"/>
          </w:tcPr>
          <w:p w:rsidR="00B1566E" w:rsidRDefault="00B1566E" w:rsidP="00EC4B10">
            <w:pPr>
              <w:ind w:firstLine="0"/>
              <w:jc w:val="center"/>
            </w:pPr>
            <w:r>
              <w:t>序号</w:t>
            </w:r>
          </w:p>
        </w:tc>
        <w:tc>
          <w:tcPr>
            <w:tcW w:w="1706" w:type="dxa"/>
          </w:tcPr>
          <w:p w:rsidR="00B1566E" w:rsidRDefault="00B1566E" w:rsidP="00EC4B1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流程</w:t>
            </w:r>
            <w:r>
              <w:t>概述</w:t>
            </w:r>
          </w:p>
        </w:tc>
        <w:tc>
          <w:tcPr>
            <w:tcW w:w="4248" w:type="dxa"/>
          </w:tcPr>
          <w:p w:rsidR="00B1566E" w:rsidRDefault="00B1566E" w:rsidP="00EC4B1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流程</w:t>
            </w:r>
            <w:r>
              <w:t>描述</w:t>
            </w:r>
          </w:p>
        </w:tc>
        <w:tc>
          <w:tcPr>
            <w:tcW w:w="850" w:type="dxa"/>
          </w:tcPr>
          <w:p w:rsidR="00B1566E" w:rsidRDefault="00B1566E" w:rsidP="00EC4B1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责任方</w:t>
            </w:r>
          </w:p>
        </w:tc>
        <w:tc>
          <w:tcPr>
            <w:tcW w:w="791" w:type="dxa"/>
          </w:tcPr>
          <w:p w:rsidR="00B1566E" w:rsidRDefault="00B1566E" w:rsidP="00EC4B1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相关方</w:t>
            </w:r>
          </w:p>
        </w:tc>
      </w:tr>
      <w:tr w:rsidR="00B1566E" w:rsidTr="00EC4B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B1566E" w:rsidRDefault="000415A5" w:rsidP="00EC4B10"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706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化学式检索入口</w:t>
            </w:r>
          </w:p>
        </w:tc>
        <w:tc>
          <w:tcPr>
            <w:tcW w:w="4248" w:type="dxa"/>
          </w:tcPr>
          <w:p w:rsidR="00EE6FE0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r>
              <w:t>提供</w:t>
            </w:r>
            <w:proofErr w:type="gramEnd"/>
            <w:r>
              <w:t>化学式检索</w:t>
            </w:r>
            <w:r>
              <w:rPr>
                <w:rFonts w:hint="eastAsia"/>
              </w:rPr>
              <w:t>控件</w:t>
            </w:r>
            <w:r>
              <w:t>，</w:t>
            </w:r>
            <w:proofErr w:type="gramStart"/>
            <w:r>
              <w:t>长软</w:t>
            </w:r>
            <w:r>
              <w:rPr>
                <w:rFonts w:hint="eastAsia"/>
              </w:rPr>
              <w:t>集成</w:t>
            </w:r>
            <w:proofErr w:type="gramEnd"/>
            <w:r>
              <w:t>到检索页面</w:t>
            </w:r>
            <w:r>
              <w:rPr>
                <w:rFonts w:hint="eastAsia"/>
              </w:rPr>
              <w:t>；</w:t>
            </w:r>
            <w:r>
              <w:t>用户通过控件</w:t>
            </w:r>
            <w:r>
              <w:rPr>
                <w:rFonts w:hint="eastAsia"/>
              </w:rPr>
              <w:t>输入化学</w:t>
            </w:r>
            <w:r>
              <w:t>结构式</w:t>
            </w:r>
            <w:r>
              <w:rPr>
                <w:rFonts w:hint="eastAsia"/>
              </w:rPr>
              <w:t>检索时</w:t>
            </w:r>
            <w:r>
              <w:t>，</w:t>
            </w:r>
            <w:proofErr w:type="gramStart"/>
            <w:r>
              <w:t>长软调用</w:t>
            </w:r>
            <w:proofErr w:type="gramEnd"/>
            <w:r>
              <w:t>化学式检索接口，</w:t>
            </w:r>
            <w:proofErr w:type="gramStart"/>
            <w:r>
              <w:rPr>
                <w:rFonts w:hint="eastAsia"/>
              </w:rPr>
              <w:t>访问鹰谷化学</w:t>
            </w:r>
            <w:proofErr w:type="gramEnd"/>
            <w:r>
              <w:t>检索</w:t>
            </w:r>
            <w:r>
              <w:rPr>
                <w:rFonts w:hint="eastAsia"/>
              </w:rPr>
              <w:t>引擎获得对应</w:t>
            </w:r>
            <w:r>
              <w:t>化学物质</w:t>
            </w:r>
            <w:r>
              <w:rPr>
                <w:rFonts w:hint="eastAsia"/>
              </w:rPr>
              <w:t>检索结果</w:t>
            </w:r>
            <w:r>
              <w:t>；</w:t>
            </w:r>
          </w:p>
        </w:tc>
        <w:tc>
          <w:tcPr>
            <w:tcW w:w="850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</w:tr>
      <w:tr w:rsidR="00B1566E" w:rsidTr="00EC4B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B1566E" w:rsidRDefault="00B1566E" w:rsidP="00EC4B10">
            <w:pPr>
              <w:ind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706" w:type="dxa"/>
          </w:tcPr>
          <w:p w:rsidR="00B1566E" w:rsidRDefault="00B1566E" w:rsidP="00EC4B10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化学</w:t>
            </w:r>
            <w:r>
              <w:t>结构概览</w:t>
            </w:r>
            <w:r>
              <w:rPr>
                <w:rFonts w:hint="eastAsia"/>
              </w:rPr>
              <w:t>页面</w:t>
            </w:r>
          </w:p>
        </w:tc>
        <w:tc>
          <w:tcPr>
            <w:tcW w:w="4248" w:type="dxa"/>
          </w:tcPr>
          <w:p w:rsidR="00020EDC" w:rsidRPr="00EE4D17" w:rsidRDefault="00B1566E" w:rsidP="00701C2D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长软接受</w:t>
            </w:r>
            <w:r>
              <w:t>鹰谷</w:t>
            </w:r>
            <w:proofErr w:type="gramEnd"/>
            <w:r>
              <w:t>化学</w:t>
            </w:r>
            <w:r>
              <w:rPr>
                <w:rFonts w:hint="eastAsia"/>
              </w:rPr>
              <w:t>物质</w:t>
            </w:r>
            <w:r>
              <w:t>检索</w:t>
            </w:r>
            <w:r>
              <w:rPr>
                <w:rFonts w:hint="eastAsia"/>
              </w:rPr>
              <w:t>结果</w:t>
            </w:r>
            <w:r>
              <w:t>反馈，</w:t>
            </w:r>
            <w:r>
              <w:rPr>
                <w:rFonts w:hint="eastAsia"/>
              </w:rPr>
              <w:t>在</w:t>
            </w:r>
            <w:r>
              <w:t>页面</w:t>
            </w:r>
            <w:r>
              <w:rPr>
                <w:rFonts w:hint="eastAsia"/>
              </w:rPr>
              <w:t>进行</w:t>
            </w:r>
            <w:r>
              <w:t>化学结构概览展示</w:t>
            </w:r>
            <w:r w:rsidR="00020EDC">
              <w:t>。</w:t>
            </w:r>
          </w:p>
        </w:tc>
        <w:tc>
          <w:tcPr>
            <w:tcW w:w="850" w:type="dxa"/>
          </w:tcPr>
          <w:p w:rsidR="00B1566E" w:rsidRDefault="00B1566E" w:rsidP="00EC4B10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B1566E" w:rsidRDefault="00B1566E" w:rsidP="00EC4B10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</w:tr>
      <w:tr w:rsidR="00B1566E" w:rsidTr="00EC4B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Merge w:val="restart"/>
          </w:tcPr>
          <w:p w:rsidR="00B1566E" w:rsidRDefault="00B1566E" w:rsidP="00EC4B10">
            <w:pPr>
              <w:ind w:firstLine="0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706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3.1用户</w:t>
            </w:r>
            <w:r>
              <w:t>查看化学物质</w:t>
            </w:r>
          </w:p>
        </w:tc>
        <w:tc>
          <w:tcPr>
            <w:tcW w:w="4248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r>
              <w:t>提供</w:t>
            </w:r>
            <w:proofErr w:type="gramEnd"/>
            <w:r>
              <w:rPr>
                <w:rFonts w:hint="eastAsia"/>
              </w:rPr>
              <w:t>“查看</w:t>
            </w:r>
            <w:r>
              <w:t>化学物质”</w:t>
            </w:r>
            <w:r>
              <w:rPr>
                <w:rFonts w:hint="eastAsia"/>
              </w:rPr>
              <w:t>接口</w:t>
            </w:r>
            <w:r>
              <w:t>，</w:t>
            </w:r>
            <w:proofErr w:type="gramStart"/>
            <w:r>
              <w:rPr>
                <w:rFonts w:hint="eastAsia"/>
              </w:rPr>
              <w:t>供长软</w:t>
            </w:r>
            <w:r>
              <w:t>进行</w:t>
            </w:r>
            <w:proofErr w:type="gramEnd"/>
            <w:r>
              <w:t>调用展示，</w:t>
            </w:r>
            <w:r>
              <w:rPr>
                <w:rFonts w:hint="eastAsia"/>
              </w:rPr>
              <w:t>使</w:t>
            </w:r>
            <w:r>
              <w:t>用户可以查看化学物质信息</w:t>
            </w:r>
            <w:r>
              <w:rPr>
                <w:rFonts w:hint="eastAsia"/>
              </w:rPr>
              <w:t>；</w:t>
            </w:r>
          </w:p>
        </w:tc>
        <w:tc>
          <w:tcPr>
            <w:tcW w:w="850" w:type="dxa"/>
          </w:tcPr>
          <w:p w:rsidR="00B1566E" w:rsidRPr="00363892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  <w:tr w:rsidR="00B1566E" w:rsidTr="00EC4B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Merge/>
          </w:tcPr>
          <w:p w:rsidR="00B1566E" w:rsidRDefault="00B1566E" w:rsidP="00EC4B10">
            <w:pPr>
              <w:ind w:firstLine="0"/>
            </w:pPr>
          </w:p>
        </w:tc>
        <w:tc>
          <w:tcPr>
            <w:tcW w:w="1706" w:type="dxa"/>
          </w:tcPr>
          <w:p w:rsidR="00B1566E" w:rsidRDefault="00B1566E" w:rsidP="00EC4B10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3.2用户</w:t>
            </w:r>
            <w:r>
              <w:t>查看商家</w:t>
            </w:r>
          </w:p>
        </w:tc>
        <w:tc>
          <w:tcPr>
            <w:tcW w:w="4248" w:type="dxa"/>
          </w:tcPr>
          <w:p w:rsidR="00B1566E" w:rsidRDefault="00B1566E" w:rsidP="00EC4B10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r>
              <w:t>提供</w:t>
            </w:r>
            <w:proofErr w:type="gramEnd"/>
            <w:r>
              <w:t>“</w:t>
            </w:r>
            <w:r>
              <w:rPr>
                <w:rFonts w:hint="eastAsia"/>
              </w:rPr>
              <w:t>查看</w:t>
            </w:r>
            <w:r>
              <w:t>商家”</w:t>
            </w:r>
            <w:r>
              <w:rPr>
                <w:rFonts w:hint="eastAsia"/>
              </w:rPr>
              <w:t>接口</w:t>
            </w:r>
            <w:r>
              <w:t>，</w:t>
            </w:r>
            <w:proofErr w:type="gramStart"/>
            <w:r>
              <w:t>供长软进行</w:t>
            </w:r>
            <w:proofErr w:type="gramEnd"/>
            <w:r>
              <w:t>调用展示，</w:t>
            </w:r>
            <w:r>
              <w:rPr>
                <w:rFonts w:hint="eastAsia"/>
              </w:rPr>
              <w:t>使</w:t>
            </w:r>
            <w:r>
              <w:t>用户可以查看化学</w:t>
            </w:r>
            <w:r>
              <w:rPr>
                <w:rFonts w:hint="eastAsia"/>
              </w:rPr>
              <w:t>物品</w:t>
            </w:r>
            <w:r>
              <w:t>供应商信息；</w:t>
            </w:r>
          </w:p>
        </w:tc>
        <w:tc>
          <w:tcPr>
            <w:tcW w:w="850" w:type="dxa"/>
          </w:tcPr>
          <w:p w:rsidR="00B1566E" w:rsidRPr="00363892" w:rsidRDefault="00B1566E" w:rsidP="00EC4B10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B1566E" w:rsidRDefault="00B1566E" w:rsidP="00EC4B10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  <w:tr w:rsidR="00B1566E" w:rsidTr="00EC4B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Merge/>
          </w:tcPr>
          <w:p w:rsidR="00B1566E" w:rsidRDefault="00B1566E" w:rsidP="00EC4B10">
            <w:pPr>
              <w:ind w:firstLine="0"/>
            </w:pPr>
          </w:p>
        </w:tc>
        <w:tc>
          <w:tcPr>
            <w:tcW w:w="1706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3.3用户</w:t>
            </w:r>
            <w:r>
              <w:t>进行</w:t>
            </w:r>
            <w:r>
              <w:rPr>
                <w:rFonts w:hint="eastAsia"/>
              </w:rPr>
              <w:t>相关</w:t>
            </w:r>
            <w:r>
              <w:t>专利检索</w:t>
            </w:r>
          </w:p>
        </w:tc>
        <w:tc>
          <w:tcPr>
            <w:tcW w:w="4248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用户在</w:t>
            </w:r>
            <w:r>
              <w:t>化学结构概览页面，</w:t>
            </w:r>
            <w:r>
              <w:rPr>
                <w:rFonts w:hint="eastAsia"/>
              </w:rPr>
              <w:t>依据</w:t>
            </w:r>
            <w:r>
              <w:t>化学</w:t>
            </w:r>
            <w:r>
              <w:rPr>
                <w:rFonts w:hint="eastAsia"/>
              </w:rPr>
              <w:t>结构</w:t>
            </w:r>
            <w:r>
              <w:t>ICS</w:t>
            </w:r>
            <w:r>
              <w:rPr>
                <w:rFonts w:hint="eastAsia"/>
              </w:rPr>
              <w:t>，</w:t>
            </w:r>
            <w:r>
              <w:t>调用专利检索引擎进行</w:t>
            </w:r>
            <w:r>
              <w:rPr>
                <w:rFonts w:hint="eastAsia"/>
              </w:rPr>
              <w:t>专利</w:t>
            </w:r>
            <w:r>
              <w:t>检索</w:t>
            </w:r>
            <w:r>
              <w:rPr>
                <w:rFonts w:hint="eastAsia"/>
              </w:rPr>
              <w:t>；</w:t>
            </w:r>
          </w:p>
        </w:tc>
        <w:tc>
          <w:tcPr>
            <w:tcW w:w="850" w:type="dxa"/>
          </w:tcPr>
          <w:p w:rsidR="00B1566E" w:rsidRPr="004F69C8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TRS</w:t>
            </w:r>
          </w:p>
        </w:tc>
      </w:tr>
      <w:tr w:rsidR="00B1566E" w:rsidTr="00EC4B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B1566E" w:rsidRDefault="00B1566E" w:rsidP="00EC4B10">
            <w:pPr>
              <w:ind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706" w:type="dxa"/>
          </w:tcPr>
          <w:p w:rsidR="00B1566E" w:rsidRDefault="00B1566E" w:rsidP="00EC4B10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专利</w:t>
            </w:r>
            <w:r>
              <w:t>概览</w:t>
            </w:r>
          </w:p>
        </w:tc>
        <w:tc>
          <w:tcPr>
            <w:tcW w:w="4248" w:type="dxa"/>
          </w:tcPr>
          <w:p w:rsidR="00B1566E" w:rsidRDefault="00B1566E" w:rsidP="00EC4B10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长软在</w:t>
            </w:r>
            <w:proofErr w:type="gramEnd"/>
            <w:r>
              <w:t>概览子系统，对</w:t>
            </w:r>
            <w:r>
              <w:rPr>
                <w:rFonts w:hint="eastAsia"/>
              </w:rPr>
              <w:t>化学</w:t>
            </w:r>
            <w:r>
              <w:t>物质专利</w:t>
            </w:r>
            <w:r>
              <w:rPr>
                <w:rFonts w:hint="eastAsia"/>
              </w:rPr>
              <w:t>检索结果</w:t>
            </w:r>
            <w:r>
              <w:t>展示；</w:t>
            </w:r>
          </w:p>
        </w:tc>
        <w:tc>
          <w:tcPr>
            <w:tcW w:w="850" w:type="dxa"/>
          </w:tcPr>
          <w:p w:rsidR="00B1566E" w:rsidRPr="004F69C8" w:rsidRDefault="00B1566E" w:rsidP="00EC4B10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B1566E" w:rsidRDefault="00B1566E" w:rsidP="00EC4B10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TRS</w:t>
            </w:r>
          </w:p>
        </w:tc>
      </w:tr>
      <w:tr w:rsidR="00B1566E" w:rsidTr="00EC4B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B1566E" w:rsidRDefault="00B1566E" w:rsidP="00EC4B10">
            <w:pPr>
              <w:ind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706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专利</w:t>
            </w:r>
            <w:r>
              <w:t>详</w:t>
            </w:r>
            <w:proofErr w:type="gramStart"/>
            <w:r>
              <w:t>览</w:t>
            </w:r>
            <w:proofErr w:type="gramEnd"/>
          </w:p>
        </w:tc>
        <w:tc>
          <w:tcPr>
            <w:tcW w:w="4248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t>可以选择专利文献，进行详</w:t>
            </w:r>
            <w:proofErr w:type="gramStart"/>
            <w:r>
              <w:t>览</w:t>
            </w:r>
            <w:proofErr w:type="gramEnd"/>
            <w:r>
              <w:rPr>
                <w:rFonts w:hint="eastAsia"/>
              </w:rPr>
              <w:t>。</w:t>
            </w:r>
          </w:p>
        </w:tc>
        <w:tc>
          <w:tcPr>
            <w:tcW w:w="850" w:type="dxa"/>
          </w:tcPr>
          <w:p w:rsidR="00B1566E" w:rsidRPr="002418C7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B1566E" w:rsidRDefault="00B1566E" w:rsidP="00EC4B1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TRS</w:t>
            </w:r>
          </w:p>
        </w:tc>
      </w:tr>
    </w:tbl>
    <w:p w:rsidR="004519D5" w:rsidRPr="004519D5" w:rsidRDefault="004519D5" w:rsidP="004519D5">
      <w:pPr>
        <w:pStyle w:val="3"/>
        <w:spacing w:before="120"/>
      </w:pPr>
      <w:bookmarkStart w:id="10" w:name="_Toc416976792"/>
      <w:r>
        <w:rPr>
          <w:rFonts w:hint="eastAsia"/>
        </w:rPr>
        <w:t>数据</w:t>
      </w:r>
      <w:r>
        <w:t>入库流程</w:t>
      </w:r>
      <w:r>
        <w:rPr>
          <w:rFonts w:hint="eastAsia"/>
        </w:rPr>
        <w:t>描述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1"/>
        <w:gridCol w:w="1689"/>
        <w:gridCol w:w="4265"/>
        <w:gridCol w:w="850"/>
        <w:gridCol w:w="791"/>
      </w:tblGrid>
      <w:tr w:rsidR="00D21291" w:rsidTr="005729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1" w:type="dxa"/>
          </w:tcPr>
          <w:p w:rsidR="00D21291" w:rsidRDefault="00D21291" w:rsidP="00B24571">
            <w:pPr>
              <w:ind w:firstLine="0"/>
              <w:jc w:val="center"/>
            </w:pPr>
            <w:r>
              <w:t>序号</w:t>
            </w:r>
          </w:p>
        </w:tc>
        <w:tc>
          <w:tcPr>
            <w:tcW w:w="1689" w:type="dxa"/>
          </w:tcPr>
          <w:p w:rsidR="00D21291" w:rsidRDefault="00D21291" w:rsidP="00B2457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流程</w:t>
            </w:r>
            <w:r>
              <w:t>概述</w:t>
            </w:r>
          </w:p>
        </w:tc>
        <w:tc>
          <w:tcPr>
            <w:tcW w:w="4265" w:type="dxa"/>
          </w:tcPr>
          <w:p w:rsidR="00D21291" w:rsidRDefault="00D21291" w:rsidP="00B2457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流程</w:t>
            </w:r>
            <w:r>
              <w:t>描述</w:t>
            </w:r>
          </w:p>
        </w:tc>
        <w:tc>
          <w:tcPr>
            <w:tcW w:w="850" w:type="dxa"/>
          </w:tcPr>
          <w:p w:rsidR="00D21291" w:rsidRDefault="00D21291" w:rsidP="00B2457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责任方</w:t>
            </w:r>
          </w:p>
        </w:tc>
        <w:tc>
          <w:tcPr>
            <w:tcW w:w="791" w:type="dxa"/>
          </w:tcPr>
          <w:p w:rsidR="00D21291" w:rsidRDefault="00D21291" w:rsidP="00B2457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相关方</w:t>
            </w:r>
          </w:p>
        </w:tc>
      </w:tr>
      <w:tr w:rsidR="00D21291" w:rsidTr="005729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D21291" w:rsidRDefault="00572984" w:rsidP="00D252EB"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89" w:type="dxa"/>
          </w:tcPr>
          <w:p w:rsidR="00D21291" w:rsidRDefault="00E91D26" w:rsidP="00D252E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化学</w:t>
            </w:r>
            <w:r>
              <w:t>结构</w:t>
            </w:r>
            <w:r>
              <w:rPr>
                <w:rFonts w:hint="eastAsia"/>
              </w:rPr>
              <w:t>数据</w:t>
            </w:r>
            <w:r>
              <w:t>文件提供</w:t>
            </w:r>
          </w:p>
        </w:tc>
        <w:tc>
          <w:tcPr>
            <w:tcW w:w="4265" w:type="dxa"/>
          </w:tcPr>
          <w:p w:rsidR="00EC5F2E" w:rsidRDefault="00E91D26" w:rsidP="00E91D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出版社将化学结构数据（国内/</w:t>
            </w:r>
            <w:r w:rsidR="00D21291" w:rsidRPr="00D21291">
              <w:rPr>
                <w:rFonts w:hint="eastAsia"/>
              </w:rPr>
              <w:t>国外数据文件），按照数据文件交换规范</w:t>
            </w:r>
            <w:r>
              <w:rPr>
                <w:rFonts w:hint="eastAsia"/>
              </w:rPr>
              <w:t>，以批次数据</w:t>
            </w:r>
            <w:r w:rsidR="00D21291" w:rsidRPr="00D21291">
              <w:rPr>
                <w:rFonts w:hint="eastAsia"/>
              </w:rPr>
              <w:t>方式提交长软</w:t>
            </w:r>
            <w:r>
              <w:rPr>
                <w:rFonts w:hint="eastAsia"/>
              </w:rPr>
              <w:t>。</w:t>
            </w:r>
          </w:p>
          <w:p w:rsidR="00D21291" w:rsidRPr="00EC5F2E" w:rsidRDefault="00E91D26" w:rsidP="007A2FE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C5F2E">
              <w:rPr>
                <w:sz w:val="21"/>
                <w:szCs w:val="21"/>
              </w:rPr>
              <w:t>其中</w:t>
            </w:r>
            <w:r w:rsidR="00EC5F2E">
              <w:rPr>
                <w:rFonts w:hint="eastAsia"/>
                <w:sz w:val="21"/>
                <w:szCs w:val="21"/>
              </w:rPr>
              <w:t>：1)</w:t>
            </w:r>
            <w:r w:rsidRPr="00EC5F2E">
              <w:rPr>
                <w:rFonts w:hint="eastAsia"/>
                <w:sz w:val="21"/>
                <w:szCs w:val="21"/>
              </w:rPr>
              <w:t>控制</w:t>
            </w:r>
            <w:r w:rsidRPr="00EC5F2E">
              <w:rPr>
                <w:sz w:val="21"/>
                <w:szCs w:val="21"/>
              </w:rPr>
              <w:t>文件、索引文件、数据包文件要求</w:t>
            </w:r>
            <w:r w:rsidRPr="00EC5F2E">
              <w:rPr>
                <w:rFonts w:hint="eastAsia"/>
                <w:sz w:val="21"/>
                <w:szCs w:val="21"/>
              </w:rPr>
              <w:t>见</w:t>
            </w:r>
            <w:r w:rsidRPr="00EC5F2E">
              <w:rPr>
                <w:sz w:val="21"/>
                <w:szCs w:val="21"/>
              </w:rPr>
              <w:t>数据交换规范</w:t>
            </w:r>
            <w:r w:rsidR="00EC5F2E">
              <w:rPr>
                <w:rFonts w:hint="eastAsia"/>
                <w:sz w:val="21"/>
                <w:szCs w:val="21"/>
              </w:rPr>
              <w:t>；2）</w:t>
            </w:r>
            <w:r w:rsidR="00201A73">
              <w:rPr>
                <w:rFonts w:hint="eastAsia"/>
                <w:sz w:val="21"/>
                <w:szCs w:val="21"/>
              </w:rPr>
              <w:t>数据</w:t>
            </w:r>
            <w:r w:rsidR="00201A73">
              <w:rPr>
                <w:sz w:val="21"/>
                <w:szCs w:val="21"/>
              </w:rPr>
              <w:t>文件提供时，</w:t>
            </w:r>
            <w:r w:rsidRPr="00EC5F2E">
              <w:rPr>
                <w:sz w:val="21"/>
                <w:szCs w:val="21"/>
              </w:rPr>
              <w:t>提供</w:t>
            </w:r>
            <w:r w:rsidRPr="00EC5F2E">
              <w:rPr>
                <w:rFonts w:hint="eastAsia"/>
                <w:sz w:val="21"/>
                <w:szCs w:val="21"/>
              </w:rPr>
              <w:t>标准</w:t>
            </w:r>
            <w:r w:rsidRPr="00EC5F2E">
              <w:rPr>
                <w:sz w:val="21"/>
                <w:szCs w:val="21"/>
              </w:rPr>
              <w:t>格式文献号和化学</w:t>
            </w:r>
            <w:r w:rsidRPr="00EC5F2E">
              <w:rPr>
                <w:rFonts w:hint="eastAsia"/>
                <w:sz w:val="21"/>
                <w:szCs w:val="21"/>
              </w:rPr>
              <w:t>数据</w:t>
            </w:r>
            <w:r w:rsidRPr="00EC5F2E">
              <w:rPr>
                <w:sz w:val="21"/>
                <w:szCs w:val="21"/>
              </w:rPr>
              <w:t>文件对应关系</w:t>
            </w:r>
            <w:r w:rsidR="00EC5F2E">
              <w:rPr>
                <w:rFonts w:hint="eastAsia"/>
                <w:sz w:val="21"/>
                <w:szCs w:val="21"/>
              </w:rPr>
              <w:t>。</w:t>
            </w:r>
          </w:p>
        </w:tc>
        <w:tc>
          <w:tcPr>
            <w:tcW w:w="850" w:type="dxa"/>
          </w:tcPr>
          <w:p w:rsidR="00D21291" w:rsidRDefault="00572984" w:rsidP="00D252E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出版社</w:t>
            </w:r>
          </w:p>
        </w:tc>
        <w:tc>
          <w:tcPr>
            <w:tcW w:w="791" w:type="dxa"/>
          </w:tcPr>
          <w:p w:rsidR="00D21291" w:rsidRDefault="00572984" w:rsidP="00D252E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  <w:tr w:rsidR="00D21291" w:rsidTr="005729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D21291" w:rsidRDefault="003900FF" w:rsidP="00D252EB">
            <w:pPr>
              <w:ind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689" w:type="dxa"/>
          </w:tcPr>
          <w:p w:rsidR="00D21291" w:rsidRDefault="003900FF" w:rsidP="00D252EB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>
              <w:t>包校验</w:t>
            </w:r>
          </w:p>
        </w:tc>
        <w:tc>
          <w:tcPr>
            <w:tcW w:w="4265" w:type="dxa"/>
          </w:tcPr>
          <w:p w:rsidR="00D21291" w:rsidRDefault="003900FF" w:rsidP="00094E42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>
              <w:t>运维平台</w:t>
            </w:r>
            <w:r>
              <w:rPr>
                <w:rFonts w:hint="eastAsia"/>
              </w:rPr>
              <w:t>对</w:t>
            </w:r>
            <w:r>
              <w:t>数据包进行校验</w:t>
            </w:r>
            <w:r w:rsidR="009C2E23">
              <w:rPr>
                <w:rFonts w:hint="eastAsia"/>
              </w:rPr>
              <w:t>（MD5校验</w:t>
            </w:r>
            <w:r w:rsidR="009C2E23">
              <w:t>）</w:t>
            </w:r>
            <w:r w:rsidR="008758B0">
              <w:rPr>
                <w:rFonts w:hint="eastAsia"/>
              </w:rPr>
              <w:t>后</w:t>
            </w:r>
            <w:r w:rsidR="008758B0">
              <w:t>，</w:t>
            </w:r>
            <w:r w:rsidR="000F11C4">
              <w:t>将</w:t>
            </w:r>
            <w:r w:rsidR="008758B0">
              <w:rPr>
                <w:rFonts w:hint="eastAsia"/>
              </w:rPr>
              <w:t>化学</w:t>
            </w:r>
            <w:r w:rsidR="008758B0">
              <w:t>结构数据</w:t>
            </w:r>
            <w:r w:rsidR="005111AC">
              <w:rPr>
                <w:rFonts w:hint="eastAsia"/>
              </w:rPr>
              <w:t>上传</w:t>
            </w:r>
            <w:r w:rsidR="005111AC">
              <w:t>到指定</w:t>
            </w:r>
            <w:r w:rsidR="008758B0">
              <w:rPr>
                <w:rFonts w:hint="eastAsia"/>
              </w:rPr>
              <w:t>FTP</w:t>
            </w:r>
            <w:r w:rsidR="008758B0">
              <w:t>目录</w:t>
            </w:r>
            <w:r w:rsidR="00F21AEA">
              <w:rPr>
                <w:rFonts w:hint="eastAsia"/>
              </w:rPr>
              <w:t>（更新</w:t>
            </w:r>
            <w:r w:rsidR="00F21AEA">
              <w:t>发送目录）</w:t>
            </w:r>
            <w:r w:rsidR="008758B0">
              <w:rPr>
                <w:rFonts w:hint="eastAsia"/>
              </w:rPr>
              <w:t>；</w:t>
            </w:r>
          </w:p>
        </w:tc>
        <w:tc>
          <w:tcPr>
            <w:tcW w:w="850" w:type="dxa"/>
          </w:tcPr>
          <w:p w:rsidR="00D21291" w:rsidRPr="006B22D0" w:rsidRDefault="006B22D0" w:rsidP="00D252EB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D21291" w:rsidRDefault="00D21291" w:rsidP="00D252EB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900FF" w:rsidTr="005729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3900FF" w:rsidRDefault="006B22D0" w:rsidP="00D252EB">
            <w:pPr>
              <w:ind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689" w:type="dxa"/>
          </w:tcPr>
          <w:p w:rsidR="003900FF" w:rsidRDefault="006B22D0" w:rsidP="00047B0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数据更新</w:t>
            </w:r>
            <w:r>
              <w:t>入库</w:t>
            </w:r>
          </w:p>
        </w:tc>
        <w:tc>
          <w:tcPr>
            <w:tcW w:w="4265" w:type="dxa"/>
          </w:tcPr>
          <w:p w:rsidR="003900FF" w:rsidRDefault="00F21B5A" w:rsidP="00094E4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r>
              <w:t>定时</w:t>
            </w:r>
            <w:proofErr w:type="gramEnd"/>
            <w:r>
              <w:t>扫描</w:t>
            </w:r>
            <w:r w:rsidR="008758B0">
              <w:rPr>
                <w:rFonts w:hint="eastAsia"/>
              </w:rPr>
              <w:t>指定</w:t>
            </w:r>
            <w:r w:rsidR="0021523D">
              <w:rPr>
                <w:rFonts w:hint="eastAsia"/>
              </w:rPr>
              <w:t>F</w:t>
            </w:r>
            <w:r w:rsidR="0021523D">
              <w:t>TP</w:t>
            </w:r>
            <w:r w:rsidR="008758B0">
              <w:t>目录</w:t>
            </w:r>
            <w:r w:rsidR="0021523D">
              <w:rPr>
                <w:rFonts w:hint="eastAsia"/>
              </w:rPr>
              <w:t>（更新</w:t>
            </w:r>
            <w:r w:rsidR="0021523D">
              <w:t>发送目录）</w:t>
            </w:r>
            <w:r w:rsidR="008758B0">
              <w:t>，获取</w:t>
            </w:r>
            <w:r w:rsidR="008758B0">
              <w:rPr>
                <w:rFonts w:hint="eastAsia"/>
              </w:rPr>
              <w:t>文件</w:t>
            </w:r>
            <w:r w:rsidR="008758B0">
              <w:t>进行</w:t>
            </w:r>
            <w:r>
              <w:t>数据入库</w:t>
            </w:r>
            <w:r>
              <w:rPr>
                <w:rFonts w:hint="eastAsia"/>
              </w:rPr>
              <w:t>；</w:t>
            </w:r>
          </w:p>
        </w:tc>
        <w:tc>
          <w:tcPr>
            <w:tcW w:w="850" w:type="dxa"/>
          </w:tcPr>
          <w:p w:rsidR="003900FF" w:rsidRPr="006B22D0" w:rsidRDefault="00F21B5A" w:rsidP="00D252E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3900FF" w:rsidRDefault="003900FF" w:rsidP="00094E4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0C33" w:rsidTr="005729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930C33" w:rsidRDefault="00930C33" w:rsidP="00930C33">
            <w:pPr>
              <w:ind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689" w:type="dxa"/>
          </w:tcPr>
          <w:p w:rsidR="00930C33" w:rsidRDefault="00930C33" w:rsidP="00930C33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批次数据</w:t>
            </w:r>
            <w:r>
              <w:t>入库进度查询</w:t>
            </w:r>
          </w:p>
        </w:tc>
        <w:tc>
          <w:tcPr>
            <w:tcW w:w="4265" w:type="dxa"/>
          </w:tcPr>
          <w:p w:rsidR="00930C33" w:rsidRDefault="00930C33" w:rsidP="00930C33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r>
              <w:t>提供</w:t>
            </w:r>
            <w:proofErr w:type="gramEnd"/>
            <w:r>
              <w:rPr>
                <w:rFonts w:hint="eastAsia"/>
              </w:rPr>
              <w:t>批次</w:t>
            </w:r>
            <w:r>
              <w:t>数据入库进度查询接口，</w:t>
            </w:r>
            <w:proofErr w:type="gramStart"/>
            <w:r>
              <w:rPr>
                <w:rFonts w:cs="Arial"/>
              </w:rPr>
              <w:t>供长软</w:t>
            </w:r>
            <w:r>
              <w:rPr>
                <w:rFonts w:cs="Arial" w:hint="eastAsia"/>
              </w:rPr>
              <w:t>按</w:t>
            </w:r>
            <w:proofErr w:type="gramEnd"/>
            <w:r>
              <w:rPr>
                <w:rFonts w:cs="Arial" w:hint="eastAsia"/>
              </w:rPr>
              <w:t>控制</w:t>
            </w:r>
            <w:r>
              <w:rPr>
                <w:rFonts w:cs="Arial"/>
              </w:rPr>
              <w:t>文件名称，</w:t>
            </w:r>
            <w:r>
              <w:rPr>
                <w:rFonts w:cs="Arial" w:hint="eastAsia"/>
              </w:rPr>
              <w:t>查询</w:t>
            </w:r>
            <w:proofErr w:type="gramStart"/>
            <w:r>
              <w:rPr>
                <w:rFonts w:cs="Arial" w:hint="eastAsia"/>
              </w:rPr>
              <w:t>鹰谷</w:t>
            </w:r>
            <w:r>
              <w:rPr>
                <w:rFonts w:cs="Arial"/>
              </w:rPr>
              <w:t>数据</w:t>
            </w:r>
            <w:proofErr w:type="gramEnd"/>
            <w:r>
              <w:rPr>
                <w:rFonts w:cs="Arial"/>
              </w:rPr>
              <w:t>入库</w:t>
            </w:r>
            <w:r w:rsidRPr="003519D1">
              <w:rPr>
                <w:rFonts w:cs="Arial" w:hint="eastAsia"/>
              </w:rPr>
              <w:t>处理进度；</w:t>
            </w:r>
          </w:p>
        </w:tc>
        <w:tc>
          <w:tcPr>
            <w:tcW w:w="850" w:type="dxa"/>
          </w:tcPr>
          <w:p w:rsidR="00930C33" w:rsidRPr="006B22D0" w:rsidRDefault="00930C33" w:rsidP="00930C33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930C33" w:rsidRDefault="00930C33" w:rsidP="00930C33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  <w:tr w:rsidR="00E66995" w:rsidTr="005729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E66995" w:rsidRDefault="00B657C2" w:rsidP="00E66995">
            <w:pPr>
              <w:ind w:firstLine="0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689" w:type="dxa"/>
          </w:tcPr>
          <w:p w:rsidR="00E66995" w:rsidRDefault="00E66995" w:rsidP="00E6699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映射</w:t>
            </w:r>
            <w:r>
              <w:t>关系反馈</w:t>
            </w:r>
          </w:p>
        </w:tc>
        <w:tc>
          <w:tcPr>
            <w:tcW w:w="4265" w:type="dxa"/>
          </w:tcPr>
          <w:p w:rsidR="00E66995" w:rsidRDefault="00E66995" w:rsidP="008F1AB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r>
              <w:t>返回</w:t>
            </w:r>
            <w:proofErr w:type="gramEnd"/>
            <w:r>
              <w:rPr>
                <w:rFonts w:hint="eastAsia"/>
              </w:rPr>
              <w:t>标准</w:t>
            </w:r>
            <w:r>
              <w:t>格式文献</w:t>
            </w:r>
            <w:r>
              <w:rPr>
                <w:rFonts w:hint="eastAsia"/>
              </w:rPr>
              <w:t>号</w:t>
            </w:r>
            <w:r w:rsidR="004C072F">
              <w:rPr>
                <w:rFonts w:hint="eastAsia"/>
              </w:rPr>
              <w:t>和</w:t>
            </w:r>
            <w:r w:rsidR="004C072F">
              <w:t>化学信息（</w:t>
            </w:r>
            <w:r w:rsidR="004C072F">
              <w:rPr>
                <w:rFonts w:hint="eastAsia"/>
              </w:rPr>
              <w:t>ICS、</w:t>
            </w:r>
            <w:r w:rsidR="004C072F">
              <w:t>化学物质名称</w:t>
            </w:r>
            <w:r w:rsidR="004C072F">
              <w:rPr>
                <w:rFonts w:hint="eastAsia"/>
              </w:rPr>
              <w:t>）</w:t>
            </w:r>
            <w:r>
              <w:rPr>
                <w:rFonts w:hint="eastAsia"/>
              </w:rPr>
              <w:t>对应</w:t>
            </w:r>
            <w:r>
              <w:t>关系</w:t>
            </w:r>
            <w:r>
              <w:rPr>
                <w:rFonts w:hint="eastAsia"/>
              </w:rPr>
              <w:t>文件</w:t>
            </w:r>
            <w:r>
              <w:t>、错误记录及错误原因</w:t>
            </w:r>
            <w:r>
              <w:rPr>
                <w:rFonts w:hint="eastAsia"/>
              </w:rPr>
              <w:t>描述</w:t>
            </w:r>
            <w:r>
              <w:t>文件，</w:t>
            </w:r>
            <w:r w:rsidR="008F1AB7">
              <w:rPr>
                <w:rFonts w:hint="eastAsia"/>
              </w:rPr>
              <w:t>上传</w:t>
            </w:r>
            <w:r w:rsidR="008F1AB7">
              <w:t>到</w:t>
            </w:r>
            <w:r>
              <w:rPr>
                <w:rFonts w:hint="eastAsia"/>
              </w:rPr>
              <w:t>FTP</w:t>
            </w:r>
            <w:r>
              <w:t>目录</w:t>
            </w:r>
            <w:r>
              <w:rPr>
                <w:rFonts w:hint="eastAsia"/>
              </w:rPr>
              <w:t>（更新</w:t>
            </w:r>
            <w:r>
              <w:t>接受目录）</w:t>
            </w:r>
            <w:r>
              <w:rPr>
                <w:rFonts w:hint="eastAsia"/>
              </w:rPr>
              <w:t>；</w:t>
            </w:r>
          </w:p>
        </w:tc>
        <w:tc>
          <w:tcPr>
            <w:tcW w:w="850" w:type="dxa"/>
          </w:tcPr>
          <w:p w:rsidR="00E66995" w:rsidRDefault="00E66995" w:rsidP="00E6699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E66995" w:rsidRDefault="00E66995" w:rsidP="00E6699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995" w:rsidTr="005729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E66995" w:rsidRDefault="00B657C2" w:rsidP="00E66995">
            <w:pPr>
              <w:ind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689" w:type="dxa"/>
          </w:tcPr>
          <w:p w:rsidR="00E66995" w:rsidRDefault="00E66995" w:rsidP="00E6699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检索库</w:t>
            </w:r>
            <w:r>
              <w:t>更新</w:t>
            </w:r>
          </w:p>
        </w:tc>
        <w:tc>
          <w:tcPr>
            <w:tcW w:w="4265" w:type="dxa"/>
          </w:tcPr>
          <w:p w:rsidR="00E66995" w:rsidRDefault="00E66995" w:rsidP="00E6699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r>
              <w:t>定时</w:t>
            </w:r>
            <w:proofErr w:type="gramEnd"/>
            <w:r>
              <w:t>扫描指定</w:t>
            </w:r>
            <w:r>
              <w:rPr>
                <w:rFonts w:hint="eastAsia"/>
              </w:rPr>
              <w:t>FTP</w:t>
            </w:r>
            <w:r>
              <w:t>目录</w:t>
            </w:r>
            <w:r>
              <w:rPr>
                <w:rFonts w:hint="eastAsia"/>
              </w:rPr>
              <w:t>（更新</w:t>
            </w:r>
            <w:r>
              <w:t>接受目录），对反馈数据进行处理，其中映射关系</w:t>
            </w:r>
            <w:r>
              <w:rPr>
                <w:rFonts w:hint="eastAsia"/>
              </w:rPr>
              <w:t>更新</w:t>
            </w:r>
            <w:r>
              <w:t>到</w:t>
            </w:r>
            <w:r>
              <w:rPr>
                <w:rFonts w:hint="eastAsia"/>
              </w:rPr>
              <w:t>TRS</w:t>
            </w:r>
            <w:r>
              <w:t>检索库</w:t>
            </w:r>
            <w:r>
              <w:rPr>
                <w:rFonts w:hint="eastAsia"/>
              </w:rPr>
              <w:t>，</w:t>
            </w:r>
            <w:r>
              <w:t>异常记录进行</w:t>
            </w:r>
            <w:r>
              <w:rPr>
                <w:rFonts w:hint="eastAsia"/>
              </w:rPr>
              <w:t>后续</w:t>
            </w:r>
            <w:r>
              <w:t>处理。</w:t>
            </w:r>
          </w:p>
        </w:tc>
        <w:tc>
          <w:tcPr>
            <w:tcW w:w="850" w:type="dxa"/>
          </w:tcPr>
          <w:p w:rsidR="00E66995" w:rsidRPr="00EC5F2E" w:rsidRDefault="00E66995" w:rsidP="00E6699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E66995" w:rsidRDefault="00E66995" w:rsidP="00E6699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657C2" w:rsidTr="005729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B657C2" w:rsidRDefault="00B657C2" w:rsidP="00B657C2">
            <w:pPr>
              <w:ind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689" w:type="dxa"/>
          </w:tcPr>
          <w:p w:rsidR="00B657C2" w:rsidRDefault="00B657C2" w:rsidP="00B657C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</w:rPr>
              <w:t>数据加载调用</w:t>
            </w:r>
            <w:r>
              <w:rPr>
                <w:rFonts w:cs="Arial" w:hint="eastAsia"/>
              </w:rPr>
              <w:t>通知</w:t>
            </w:r>
            <w:r>
              <w:rPr>
                <w:rFonts w:cs="Arial"/>
              </w:rPr>
              <w:t>接口</w:t>
            </w:r>
          </w:p>
        </w:tc>
        <w:tc>
          <w:tcPr>
            <w:tcW w:w="4265" w:type="dxa"/>
          </w:tcPr>
          <w:p w:rsidR="00B657C2" w:rsidRDefault="00B657C2" w:rsidP="00B657C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r>
              <w:t>提供</w:t>
            </w:r>
            <w:proofErr w:type="gramEnd"/>
            <w:r>
              <w:t>数据加载调用通知接口，</w:t>
            </w:r>
            <w:proofErr w:type="gramStart"/>
            <w:r>
              <w:rPr>
                <w:rFonts w:hint="eastAsia"/>
              </w:rPr>
              <w:t>供</w:t>
            </w:r>
            <w:r>
              <w:t>长软按照</w:t>
            </w:r>
            <w:proofErr w:type="gramEnd"/>
            <w:r>
              <w:t>控制</w:t>
            </w:r>
            <w:r>
              <w:rPr>
                <w:rFonts w:hint="eastAsia"/>
              </w:rPr>
              <w:t>文件</w:t>
            </w:r>
            <w:r>
              <w:t>名称调用，</w:t>
            </w:r>
            <w:proofErr w:type="gramStart"/>
            <w:r>
              <w:t>通知鹰谷对</w:t>
            </w:r>
            <w:proofErr w:type="gramEnd"/>
            <w:r>
              <w:t>特定批次数据，</w:t>
            </w:r>
            <w:r>
              <w:rPr>
                <w:rFonts w:hint="eastAsia"/>
              </w:rPr>
              <w:t>在</w:t>
            </w:r>
            <w:r>
              <w:t>指定时间加载入库；</w:t>
            </w:r>
          </w:p>
          <w:p w:rsidR="00B657C2" w:rsidRPr="00225169" w:rsidRDefault="00B657C2" w:rsidP="00B657C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主要</w:t>
            </w:r>
            <w:r>
              <w:t>用于异常数据更正后，</w:t>
            </w:r>
            <w:r>
              <w:rPr>
                <w:rFonts w:hint="eastAsia"/>
              </w:rPr>
              <w:t>需</w:t>
            </w:r>
            <w:r>
              <w:t>实时加载的</w:t>
            </w:r>
            <w:r>
              <w:rPr>
                <w:rFonts w:hint="eastAsia"/>
              </w:rPr>
              <w:t>更正</w:t>
            </w:r>
            <w:r>
              <w:t>批次数据。</w:t>
            </w:r>
            <w:r>
              <w:rPr>
                <w:rFonts w:hint="eastAsia"/>
              </w:rPr>
              <w:t>接口</w:t>
            </w:r>
            <w:r>
              <w:t>调用后，数据更新按照正常流程</w:t>
            </w:r>
            <w:r>
              <w:rPr>
                <w:rFonts w:hint="eastAsia"/>
              </w:rPr>
              <w:t>处理</w:t>
            </w:r>
            <w:r>
              <w:t>。</w:t>
            </w:r>
          </w:p>
        </w:tc>
        <w:tc>
          <w:tcPr>
            <w:tcW w:w="850" w:type="dxa"/>
          </w:tcPr>
          <w:p w:rsidR="00B657C2" w:rsidRPr="006B22D0" w:rsidRDefault="00B657C2" w:rsidP="00B657C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B657C2" w:rsidRDefault="00B657C2" w:rsidP="00B657C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</w:tbl>
    <w:p w:rsidR="005354B0" w:rsidRDefault="00EB7D7E" w:rsidP="00EB7D7E">
      <w:pPr>
        <w:pStyle w:val="1"/>
        <w:spacing w:before="240" w:after="240"/>
      </w:pPr>
      <w:bookmarkStart w:id="11" w:name="_Toc416976793"/>
      <w:r>
        <w:rPr>
          <w:rFonts w:hint="eastAsia"/>
        </w:rPr>
        <w:lastRenderedPageBreak/>
        <w:t>生物</w:t>
      </w:r>
      <w:r>
        <w:t>序列检索</w:t>
      </w:r>
      <w:bookmarkEnd w:id="11"/>
    </w:p>
    <w:p w:rsidR="00EB7D7E" w:rsidRDefault="00EB7D7E" w:rsidP="005354B0">
      <w:pPr>
        <w:pStyle w:val="2"/>
        <w:spacing w:before="120" w:after="120"/>
      </w:pPr>
      <w:bookmarkStart w:id="12" w:name="_Toc416976794"/>
      <w:r>
        <w:t>流程概览</w:t>
      </w:r>
      <w:bookmarkEnd w:id="12"/>
    </w:p>
    <w:p w:rsidR="00DE4D79" w:rsidRPr="00DE4D79" w:rsidRDefault="004D103C" w:rsidP="00DE4D79">
      <w:pPr>
        <w:ind w:firstLine="0"/>
      </w:pPr>
      <w:r>
        <w:object w:dxaOrig="14295" w:dyaOrig="10831">
          <v:shape id="_x0000_i1026" type="#_x0000_t75" style="width:417.35pt;height:316.7pt" o:ole="">
            <v:imagedata r:id="rId13" o:title=""/>
          </v:shape>
          <o:OLEObject Type="Embed" ProgID="Visio.Drawing.15" ShapeID="_x0000_i1026" DrawAspect="Content" ObjectID="_1490771717" r:id="rId14"/>
        </w:object>
      </w:r>
    </w:p>
    <w:p w:rsidR="00BF5A33" w:rsidRDefault="00BF5A33" w:rsidP="00DE4D79">
      <w:pPr>
        <w:pStyle w:val="2"/>
        <w:spacing w:before="120" w:after="120"/>
      </w:pPr>
      <w:bookmarkStart w:id="13" w:name="_Toc416976795"/>
      <w:r>
        <w:rPr>
          <w:rFonts w:hint="eastAsia"/>
        </w:rPr>
        <w:t>流程描述</w:t>
      </w:r>
      <w:bookmarkEnd w:id="13"/>
    </w:p>
    <w:p w:rsidR="0001321D" w:rsidRPr="0001321D" w:rsidRDefault="00885365" w:rsidP="0001321D">
      <w:pPr>
        <w:pStyle w:val="3"/>
        <w:spacing w:before="120"/>
      </w:pPr>
      <w:bookmarkStart w:id="14" w:name="_Toc416976796"/>
      <w:r>
        <w:rPr>
          <w:rFonts w:hint="eastAsia"/>
        </w:rPr>
        <w:t>生物序列</w:t>
      </w:r>
      <w:r>
        <w:t>检索流程</w:t>
      </w:r>
      <w:bookmarkEnd w:id="1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1"/>
        <w:gridCol w:w="1706"/>
        <w:gridCol w:w="4248"/>
        <w:gridCol w:w="850"/>
        <w:gridCol w:w="791"/>
      </w:tblGrid>
      <w:tr w:rsidR="001A1085" w:rsidTr="00E846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1" w:type="dxa"/>
          </w:tcPr>
          <w:p w:rsidR="001A1085" w:rsidRDefault="001A1085" w:rsidP="00E84636">
            <w:pPr>
              <w:ind w:firstLine="0"/>
              <w:jc w:val="center"/>
            </w:pPr>
            <w:r>
              <w:t>序号</w:t>
            </w:r>
          </w:p>
        </w:tc>
        <w:tc>
          <w:tcPr>
            <w:tcW w:w="1706" w:type="dxa"/>
          </w:tcPr>
          <w:p w:rsidR="001A1085" w:rsidRDefault="001A1085" w:rsidP="00E846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流程</w:t>
            </w:r>
            <w:r>
              <w:t>概述</w:t>
            </w:r>
          </w:p>
        </w:tc>
        <w:tc>
          <w:tcPr>
            <w:tcW w:w="4248" w:type="dxa"/>
          </w:tcPr>
          <w:p w:rsidR="001A1085" w:rsidRDefault="001A1085" w:rsidP="00E846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流程</w:t>
            </w:r>
            <w:r>
              <w:t>描述</w:t>
            </w:r>
          </w:p>
        </w:tc>
        <w:tc>
          <w:tcPr>
            <w:tcW w:w="850" w:type="dxa"/>
          </w:tcPr>
          <w:p w:rsidR="001A1085" w:rsidRDefault="001A1085" w:rsidP="00E846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责任方</w:t>
            </w:r>
          </w:p>
        </w:tc>
        <w:tc>
          <w:tcPr>
            <w:tcW w:w="791" w:type="dxa"/>
          </w:tcPr>
          <w:p w:rsidR="001A1085" w:rsidRDefault="001A1085" w:rsidP="00E846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相关方</w:t>
            </w:r>
          </w:p>
        </w:tc>
      </w:tr>
      <w:tr w:rsidR="001A1085" w:rsidTr="00E84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1A1085" w:rsidRDefault="001A1085" w:rsidP="00E84636"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706" w:type="dxa"/>
          </w:tcPr>
          <w:p w:rsidR="001A1085" w:rsidRDefault="0001321D" w:rsidP="00536F6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生物序列</w:t>
            </w:r>
            <w:r>
              <w:t>检索</w:t>
            </w:r>
            <w:r>
              <w:rPr>
                <w:rFonts w:hint="eastAsia"/>
              </w:rPr>
              <w:t>页面</w:t>
            </w:r>
          </w:p>
        </w:tc>
        <w:tc>
          <w:tcPr>
            <w:tcW w:w="4248" w:type="dxa"/>
          </w:tcPr>
          <w:p w:rsidR="001A1085" w:rsidRPr="00242ED5" w:rsidRDefault="0001321D" w:rsidP="00242ED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鹰谷提供</w:t>
            </w:r>
            <w:proofErr w:type="gramEnd"/>
            <w:r>
              <w:t>生物序列检索</w:t>
            </w:r>
            <w:r>
              <w:rPr>
                <w:rFonts w:hint="eastAsia"/>
              </w:rPr>
              <w:t>页面</w:t>
            </w:r>
            <w:r>
              <w:t>，</w:t>
            </w:r>
            <w:r w:rsidR="009D3F8E">
              <w:rPr>
                <w:rFonts w:cs="Arial"/>
              </w:rPr>
              <w:t>由</w:t>
            </w:r>
            <w:proofErr w:type="gramStart"/>
            <w:r w:rsidR="009D3F8E">
              <w:rPr>
                <w:rFonts w:cs="Arial"/>
              </w:rPr>
              <w:t>长软对</w:t>
            </w:r>
            <w:proofErr w:type="gramEnd"/>
            <w:r w:rsidR="009D3F8E">
              <w:rPr>
                <w:rFonts w:cs="Arial" w:hint="eastAsia"/>
              </w:rPr>
              <w:t>界面</w:t>
            </w:r>
            <w:r w:rsidR="009D3F8E">
              <w:rPr>
                <w:rFonts w:cs="Arial"/>
              </w:rPr>
              <w:t>重新整合到</w:t>
            </w:r>
            <w:r w:rsidR="009D3F8E">
              <w:rPr>
                <w:rFonts w:cs="Arial" w:hint="eastAsia"/>
              </w:rPr>
              <w:t>DI项目</w:t>
            </w:r>
            <w:r w:rsidR="001A1085">
              <w:t>；</w:t>
            </w:r>
          </w:p>
        </w:tc>
        <w:tc>
          <w:tcPr>
            <w:tcW w:w="850" w:type="dxa"/>
          </w:tcPr>
          <w:p w:rsidR="001A1085" w:rsidRPr="00047B16" w:rsidRDefault="0001321D" w:rsidP="00E846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1A1085" w:rsidRDefault="0001321D" w:rsidP="00E846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  <w:tr w:rsidR="0001321D" w:rsidTr="00E846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01321D" w:rsidRDefault="0001321D" w:rsidP="0001321D">
            <w:pPr>
              <w:ind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706" w:type="dxa"/>
          </w:tcPr>
          <w:p w:rsidR="0001321D" w:rsidRDefault="0001321D" w:rsidP="0001321D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生物序列</w:t>
            </w:r>
            <w:r>
              <w:t>检索接口</w:t>
            </w:r>
          </w:p>
        </w:tc>
        <w:tc>
          <w:tcPr>
            <w:tcW w:w="4248" w:type="dxa"/>
          </w:tcPr>
          <w:p w:rsidR="0001321D" w:rsidRPr="00242ED5" w:rsidRDefault="0081322D" w:rsidP="00242ED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用户页面</w:t>
            </w:r>
            <w:r>
              <w:t>输入检索条件，确定检索后，</w:t>
            </w:r>
            <w:proofErr w:type="gramStart"/>
            <w:r>
              <w:t>由长软</w:t>
            </w:r>
            <w:r w:rsidR="00A1324A">
              <w:rPr>
                <w:rFonts w:hint="eastAsia"/>
              </w:rPr>
              <w:t>集成</w:t>
            </w:r>
            <w:proofErr w:type="gramEnd"/>
            <w:r>
              <w:t>页面</w:t>
            </w:r>
            <w:proofErr w:type="gramStart"/>
            <w:r>
              <w:rPr>
                <w:rFonts w:hint="eastAsia"/>
              </w:rPr>
              <w:t>调用</w:t>
            </w:r>
            <w:r>
              <w:t>鹰谷生物</w:t>
            </w:r>
            <w:proofErr w:type="gramEnd"/>
            <w:r>
              <w:t>序列检索接口，发起生物序列检索</w:t>
            </w:r>
            <w:r>
              <w:rPr>
                <w:rFonts w:hint="eastAsia"/>
              </w:rPr>
              <w:t>；</w:t>
            </w:r>
          </w:p>
        </w:tc>
        <w:tc>
          <w:tcPr>
            <w:tcW w:w="850" w:type="dxa"/>
          </w:tcPr>
          <w:p w:rsidR="0001321D" w:rsidRPr="00047B16" w:rsidRDefault="00874B3A" w:rsidP="00874B3A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01321D" w:rsidRDefault="00874B3A" w:rsidP="0001321D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</w:tr>
      <w:tr w:rsidR="00263371" w:rsidTr="00E84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263371" w:rsidRDefault="00263371" w:rsidP="00263371">
            <w:pPr>
              <w:ind w:firstLine="0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706" w:type="dxa"/>
          </w:tcPr>
          <w:p w:rsidR="00263371" w:rsidRDefault="00263371" w:rsidP="0026337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生物</w:t>
            </w:r>
            <w:r>
              <w:t>序列</w:t>
            </w:r>
            <w:r>
              <w:rPr>
                <w:rFonts w:hint="eastAsia"/>
              </w:rPr>
              <w:t>检索</w:t>
            </w:r>
            <w:r>
              <w:t>异步任务管理</w:t>
            </w:r>
          </w:p>
        </w:tc>
        <w:tc>
          <w:tcPr>
            <w:tcW w:w="4248" w:type="dxa"/>
          </w:tcPr>
          <w:p w:rsidR="00263371" w:rsidRPr="00242ED5" w:rsidRDefault="00263371" w:rsidP="00242ED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长软调用</w:t>
            </w:r>
            <w:proofErr w:type="gramEnd"/>
            <w:r>
              <w:t>生物检索接口后，</w:t>
            </w:r>
            <w:r>
              <w:rPr>
                <w:rFonts w:hint="eastAsia"/>
              </w:rPr>
              <w:t>建立</w:t>
            </w:r>
            <w:r>
              <w:t>异步</w:t>
            </w:r>
            <w:r>
              <w:rPr>
                <w:rFonts w:hint="eastAsia"/>
              </w:rPr>
              <w:t>任务</w:t>
            </w:r>
            <w:r>
              <w:t>管理机制，</w:t>
            </w:r>
            <w:proofErr w:type="gramStart"/>
            <w:r>
              <w:t>按照</w:t>
            </w:r>
            <w:r>
              <w:rPr>
                <w:rFonts w:hint="eastAsia"/>
              </w:rPr>
              <w:t>鹰谷</w:t>
            </w:r>
            <w:r>
              <w:t>接口</w:t>
            </w:r>
            <w:proofErr w:type="gramEnd"/>
            <w:r>
              <w:t>返回的估计时间</w:t>
            </w:r>
            <w:r>
              <w:rPr>
                <w:rFonts w:hint="eastAsia"/>
              </w:rPr>
              <w:t>，</w:t>
            </w:r>
            <w:r>
              <w:t>进行异步任务</w:t>
            </w:r>
            <w:r>
              <w:rPr>
                <w:rFonts w:hint="eastAsia"/>
              </w:rPr>
              <w:t>结果</w:t>
            </w:r>
            <w:r>
              <w:t>查询处理</w:t>
            </w:r>
            <w:r w:rsidR="004D3595">
              <w:rPr>
                <w:rFonts w:hint="eastAsia"/>
              </w:rPr>
              <w:t>；</w:t>
            </w:r>
          </w:p>
        </w:tc>
        <w:tc>
          <w:tcPr>
            <w:tcW w:w="850" w:type="dxa"/>
          </w:tcPr>
          <w:p w:rsidR="00263371" w:rsidRPr="001A6690" w:rsidRDefault="00263371" w:rsidP="0026337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263371" w:rsidRDefault="00263371" w:rsidP="0026337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</w:tr>
      <w:tr w:rsidR="00F70B05" w:rsidTr="00E846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F70B05" w:rsidRDefault="00F70B05" w:rsidP="00F70B05">
            <w:pPr>
              <w:ind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706" w:type="dxa"/>
          </w:tcPr>
          <w:p w:rsidR="00F70B05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检索</w:t>
            </w:r>
            <w:r>
              <w:t>结果</w:t>
            </w:r>
            <w:r>
              <w:rPr>
                <w:rFonts w:hint="eastAsia"/>
              </w:rPr>
              <w:t>查询</w:t>
            </w:r>
            <w:r>
              <w:t>服务</w:t>
            </w:r>
            <w:r>
              <w:rPr>
                <w:rFonts w:hint="eastAsia"/>
              </w:rPr>
              <w:t>接口</w:t>
            </w:r>
          </w:p>
        </w:tc>
        <w:tc>
          <w:tcPr>
            <w:tcW w:w="4248" w:type="dxa"/>
          </w:tcPr>
          <w:p w:rsidR="00F70B05" w:rsidRPr="0097381F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r>
              <w:t>提供</w:t>
            </w:r>
            <w:proofErr w:type="gramEnd"/>
            <w:r>
              <w:rPr>
                <w:rFonts w:hint="eastAsia"/>
              </w:rPr>
              <w:t>异步</w:t>
            </w:r>
            <w:r>
              <w:t>检索结果</w:t>
            </w:r>
            <w:r>
              <w:rPr>
                <w:rFonts w:hint="eastAsia"/>
              </w:rPr>
              <w:t>查询</w:t>
            </w:r>
            <w:r>
              <w:t>接口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由长软异步</w:t>
            </w:r>
            <w:proofErr w:type="gramEnd"/>
            <w:r>
              <w:t>管理任务调用，</w:t>
            </w:r>
            <w:r>
              <w:rPr>
                <w:rFonts w:hint="eastAsia"/>
              </w:rPr>
              <w:t>获得生物</w:t>
            </w:r>
            <w:r>
              <w:t>检索结果数据文件存放相对路径和名称</w:t>
            </w:r>
            <w:r>
              <w:rPr>
                <w:rFonts w:hint="eastAsia"/>
              </w:rPr>
              <w:t>。</w:t>
            </w:r>
          </w:p>
        </w:tc>
        <w:tc>
          <w:tcPr>
            <w:tcW w:w="850" w:type="dxa"/>
          </w:tcPr>
          <w:p w:rsidR="00F70B05" w:rsidRPr="001A6690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F70B05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  <w:tr w:rsidR="00F70B05" w:rsidTr="00E84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F70B05" w:rsidRDefault="00F70B05" w:rsidP="00F70B05">
            <w:pPr>
              <w:ind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706" w:type="dxa"/>
          </w:tcPr>
          <w:p w:rsidR="00F70B05" w:rsidRDefault="00F70B05" w:rsidP="00F70B0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生物</w:t>
            </w:r>
            <w:r>
              <w:t>检索结果文件</w:t>
            </w:r>
            <w:r>
              <w:rPr>
                <w:rFonts w:hint="eastAsia"/>
              </w:rPr>
              <w:t>生成</w:t>
            </w:r>
          </w:p>
        </w:tc>
        <w:tc>
          <w:tcPr>
            <w:tcW w:w="4248" w:type="dxa"/>
          </w:tcPr>
          <w:p w:rsidR="00F70B05" w:rsidRDefault="00F70B05" w:rsidP="00F70B0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鹰谷对于</w:t>
            </w:r>
            <w:proofErr w:type="gramEnd"/>
            <w:r>
              <w:t>生物序列检索结果，</w:t>
            </w:r>
            <w:r w:rsidRPr="00A1324A">
              <w:rPr>
                <w:rFonts w:hint="eastAsia"/>
              </w:rPr>
              <w:t>在双方共享的检索结果交换目录下，生成两个</w:t>
            </w:r>
            <w:r w:rsidRPr="00A1324A">
              <w:t>XML格式的检索结果文</w:t>
            </w:r>
            <w:r>
              <w:t>件；其中一个为检索结果列表展示数据，一个文件为</w:t>
            </w:r>
            <w:r>
              <w:rPr>
                <w:rFonts w:hint="eastAsia"/>
              </w:rPr>
              <w:t>检索</w:t>
            </w:r>
            <w:r>
              <w:t>结果对应的生物</w:t>
            </w:r>
            <w:r>
              <w:rPr>
                <w:rFonts w:hint="eastAsia"/>
              </w:rPr>
              <w:t>序列</w:t>
            </w:r>
            <w:r>
              <w:t>比对结果</w:t>
            </w:r>
            <w:r w:rsidRPr="00A1324A">
              <w:t>。</w:t>
            </w:r>
          </w:p>
          <w:p w:rsidR="00F70B05" w:rsidRDefault="00F70B05" w:rsidP="00F70B0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检索</w:t>
            </w:r>
            <w:r>
              <w:t>结果列表</w:t>
            </w:r>
            <w:r>
              <w:rPr>
                <w:rFonts w:hint="eastAsia"/>
              </w:rPr>
              <w:t>展示</w:t>
            </w:r>
            <w:r>
              <w:t>数据</w:t>
            </w:r>
            <w:r>
              <w:rPr>
                <w:rFonts w:hint="eastAsia"/>
              </w:rPr>
              <w:t>要求</w:t>
            </w:r>
            <w:r>
              <w:t>如下：1</w:t>
            </w:r>
            <w:r>
              <w:rPr>
                <w:rFonts w:hint="eastAsia"/>
              </w:rPr>
              <w:t>）</w:t>
            </w:r>
            <w:r>
              <w:t>应</w:t>
            </w:r>
            <w:r>
              <w:rPr>
                <w:rFonts w:hint="eastAsia"/>
              </w:rPr>
              <w:t>按照</w:t>
            </w:r>
            <w:r>
              <w:t>匹配度从高到</w:t>
            </w:r>
            <w:r>
              <w:rPr>
                <w:rFonts w:hint="eastAsia"/>
              </w:rPr>
              <w:t>低</w:t>
            </w:r>
            <w:r>
              <w:t>排列；</w:t>
            </w:r>
            <w:r>
              <w:rPr>
                <w:rFonts w:hint="eastAsia"/>
              </w:rPr>
              <w:t>2）</w:t>
            </w:r>
            <w:r>
              <w:t>提供</w:t>
            </w:r>
            <w:proofErr w:type="gramStart"/>
            <w:r>
              <w:t>检索</w:t>
            </w:r>
            <w:r>
              <w:rPr>
                <w:rFonts w:hint="eastAsia"/>
              </w:rPr>
              <w:t>总</w:t>
            </w:r>
            <w:proofErr w:type="gramEnd"/>
            <w:r>
              <w:t>记录数，</w:t>
            </w:r>
            <w:r>
              <w:rPr>
                <w:rFonts w:hint="eastAsia"/>
              </w:rPr>
              <w:t>以</w:t>
            </w:r>
            <w:r>
              <w:t>实现页面分页</w:t>
            </w:r>
            <w:r>
              <w:rPr>
                <w:rFonts w:hint="eastAsia"/>
              </w:rPr>
              <w:t>浏览；3）提供</w:t>
            </w:r>
            <w:r>
              <w:t>对应</w:t>
            </w:r>
            <w:r>
              <w:rPr>
                <w:rFonts w:hint="eastAsia"/>
              </w:rPr>
              <w:t>于</w:t>
            </w:r>
            <w:r>
              <w:t>每条</w:t>
            </w:r>
            <w:r>
              <w:rPr>
                <w:rFonts w:hint="eastAsia"/>
              </w:rPr>
              <w:t>数据</w:t>
            </w:r>
            <w:r>
              <w:t>记录</w:t>
            </w:r>
            <w:r>
              <w:rPr>
                <w:rFonts w:hint="eastAsia"/>
              </w:rPr>
              <w:t>，</w:t>
            </w:r>
            <w:r>
              <w:t>在详细</w:t>
            </w:r>
            <w:r>
              <w:rPr>
                <w:rFonts w:hint="eastAsia"/>
              </w:rPr>
              <w:t>数据</w:t>
            </w:r>
            <w:r>
              <w:t>文件中，</w:t>
            </w:r>
            <w:r>
              <w:rPr>
                <w:rFonts w:hint="eastAsia"/>
              </w:rPr>
              <w:t>生物序列</w:t>
            </w:r>
            <w:r>
              <w:t>对比</w:t>
            </w:r>
            <w:r>
              <w:rPr>
                <w:rFonts w:hint="eastAsia"/>
              </w:rPr>
              <w:t>结果</w:t>
            </w:r>
            <w:r>
              <w:t>数据的偏移</w:t>
            </w:r>
            <w:r>
              <w:rPr>
                <w:rFonts w:hint="eastAsia"/>
              </w:rPr>
              <w:t>索引</w:t>
            </w:r>
            <w:r>
              <w:t>。</w:t>
            </w:r>
          </w:p>
        </w:tc>
        <w:tc>
          <w:tcPr>
            <w:tcW w:w="850" w:type="dxa"/>
          </w:tcPr>
          <w:p w:rsidR="00F70B05" w:rsidRDefault="00F70B05" w:rsidP="00F70B0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F70B05" w:rsidRDefault="00F70B05" w:rsidP="00F70B0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  <w:tr w:rsidR="00F70B05" w:rsidRPr="001A6690" w:rsidTr="00E846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F70B05" w:rsidRDefault="00F70B05" w:rsidP="00F70B05">
            <w:pPr>
              <w:ind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706" w:type="dxa"/>
          </w:tcPr>
          <w:p w:rsidR="00F70B05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检索结果</w:t>
            </w:r>
            <w:r>
              <w:t>展示</w:t>
            </w:r>
            <w:r>
              <w:rPr>
                <w:rFonts w:hint="eastAsia"/>
              </w:rPr>
              <w:t>页面</w:t>
            </w:r>
          </w:p>
        </w:tc>
        <w:tc>
          <w:tcPr>
            <w:tcW w:w="4248" w:type="dxa"/>
          </w:tcPr>
          <w:p w:rsidR="00F70B05" w:rsidRPr="00216BE8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长软依据</w:t>
            </w:r>
            <w:proofErr w:type="gramEnd"/>
            <w:r>
              <w:t>检索返回文件，实现检索结果展示，包括分页显示、查看生物序列详情、查看比对结果详情。</w:t>
            </w:r>
          </w:p>
        </w:tc>
        <w:tc>
          <w:tcPr>
            <w:tcW w:w="850" w:type="dxa"/>
          </w:tcPr>
          <w:p w:rsidR="00F70B05" w:rsidRPr="001A6690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F70B05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20F57" w:rsidRPr="001A6690" w:rsidTr="00E84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A20F57" w:rsidRDefault="00A20F57" w:rsidP="00F70B05">
            <w:pPr>
              <w:ind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706" w:type="dxa"/>
          </w:tcPr>
          <w:p w:rsidR="00A20F57" w:rsidRDefault="00AC076E" w:rsidP="00F70B0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t>生物序列详情</w:t>
            </w:r>
          </w:p>
        </w:tc>
        <w:tc>
          <w:tcPr>
            <w:tcW w:w="4248" w:type="dxa"/>
          </w:tcPr>
          <w:p w:rsidR="00A20F57" w:rsidRDefault="00AC076E" w:rsidP="00AC076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长软调用</w:t>
            </w:r>
            <w:proofErr w:type="gramEnd"/>
            <w:r>
              <w:t>生物</w:t>
            </w:r>
            <w:r>
              <w:rPr>
                <w:rFonts w:hint="eastAsia"/>
              </w:rPr>
              <w:t>序列</w:t>
            </w:r>
            <w:r>
              <w:t>详情</w:t>
            </w:r>
            <w:r>
              <w:rPr>
                <w:rFonts w:hint="eastAsia"/>
              </w:rPr>
              <w:t>查询</w:t>
            </w:r>
            <w:r>
              <w:t>接口，</w:t>
            </w:r>
            <w:r>
              <w:rPr>
                <w:rFonts w:hint="eastAsia"/>
              </w:rPr>
              <w:t>依据</w:t>
            </w:r>
            <w:r>
              <w:t>生物序列</w:t>
            </w:r>
            <w:r>
              <w:rPr>
                <w:rFonts w:hint="eastAsia"/>
              </w:rPr>
              <w:t>ID，</w:t>
            </w:r>
            <w:r>
              <w:t>获取生物序列详情信息</w:t>
            </w:r>
            <w:r>
              <w:rPr>
                <w:rFonts w:hint="eastAsia"/>
              </w:rPr>
              <w:t>；</w:t>
            </w:r>
          </w:p>
        </w:tc>
        <w:tc>
          <w:tcPr>
            <w:tcW w:w="850" w:type="dxa"/>
          </w:tcPr>
          <w:p w:rsidR="00A20F57" w:rsidRPr="00AC076E" w:rsidRDefault="00AC076E" w:rsidP="00F70B0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A20F57" w:rsidRDefault="00AC076E" w:rsidP="00F70B0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  <w:tr w:rsidR="00F70B05" w:rsidTr="00E846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F70B05" w:rsidRDefault="00A20F57" w:rsidP="00F70B05">
            <w:pPr>
              <w:ind w:firstLine="0"/>
            </w:pPr>
            <w:r>
              <w:t>8</w:t>
            </w:r>
          </w:p>
        </w:tc>
        <w:tc>
          <w:tcPr>
            <w:tcW w:w="1706" w:type="dxa"/>
          </w:tcPr>
          <w:p w:rsidR="00F70B05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>
              <w:t>专利文献</w:t>
            </w:r>
          </w:p>
        </w:tc>
        <w:tc>
          <w:tcPr>
            <w:tcW w:w="4248" w:type="dxa"/>
          </w:tcPr>
          <w:p w:rsidR="00F70B05" w:rsidRPr="00906DE5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长软使用</w:t>
            </w:r>
            <w:proofErr w:type="gramEnd"/>
            <w:r>
              <w:rPr>
                <w:rFonts w:hint="eastAsia"/>
              </w:rPr>
              <w:t>生物</w:t>
            </w:r>
            <w:r>
              <w:t>序列检索结果中的专利</w:t>
            </w:r>
            <w:r>
              <w:rPr>
                <w:rFonts w:hint="eastAsia"/>
              </w:rPr>
              <w:t>文献</w:t>
            </w:r>
            <w:r>
              <w:t>标准号，调用详</w:t>
            </w:r>
            <w:proofErr w:type="gramStart"/>
            <w:r>
              <w:t>览</w:t>
            </w:r>
            <w:proofErr w:type="gramEnd"/>
            <w:r>
              <w:t>子系统查看专利</w:t>
            </w:r>
            <w:r>
              <w:rPr>
                <w:rFonts w:hint="eastAsia"/>
              </w:rPr>
              <w:t>文献。</w:t>
            </w:r>
          </w:p>
        </w:tc>
        <w:tc>
          <w:tcPr>
            <w:tcW w:w="850" w:type="dxa"/>
          </w:tcPr>
          <w:p w:rsidR="00F70B05" w:rsidRPr="00906DE5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F70B05" w:rsidRDefault="00F70B05" w:rsidP="00F70B05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1A1085" w:rsidRDefault="001A1085" w:rsidP="001A1085">
      <w:pPr>
        <w:pStyle w:val="3"/>
        <w:spacing w:before="120"/>
      </w:pPr>
      <w:bookmarkStart w:id="15" w:name="_Toc416976797"/>
      <w:r>
        <w:rPr>
          <w:rFonts w:hint="eastAsia"/>
        </w:rPr>
        <w:lastRenderedPageBreak/>
        <w:t>数据入库</w:t>
      </w:r>
      <w:r>
        <w:t>流程描述</w:t>
      </w:r>
      <w:bookmarkEnd w:id="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1"/>
        <w:gridCol w:w="1689"/>
        <w:gridCol w:w="4265"/>
        <w:gridCol w:w="850"/>
        <w:gridCol w:w="791"/>
      </w:tblGrid>
      <w:tr w:rsidR="001A1085" w:rsidTr="00E846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1" w:type="dxa"/>
          </w:tcPr>
          <w:p w:rsidR="001A1085" w:rsidRDefault="001A1085" w:rsidP="00E84636">
            <w:pPr>
              <w:ind w:firstLine="0"/>
              <w:jc w:val="center"/>
            </w:pPr>
            <w:r>
              <w:t>序号</w:t>
            </w:r>
          </w:p>
        </w:tc>
        <w:tc>
          <w:tcPr>
            <w:tcW w:w="1689" w:type="dxa"/>
          </w:tcPr>
          <w:p w:rsidR="001A1085" w:rsidRDefault="001A1085" w:rsidP="00E846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流程</w:t>
            </w:r>
            <w:r>
              <w:t>概述</w:t>
            </w:r>
          </w:p>
        </w:tc>
        <w:tc>
          <w:tcPr>
            <w:tcW w:w="4265" w:type="dxa"/>
          </w:tcPr>
          <w:p w:rsidR="001A1085" w:rsidRDefault="001A1085" w:rsidP="00E846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流程</w:t>
            </w:r>
            <w:r>
              <w:t>描述</w:t>
            </w:r>
          </w:p>
        </w:tc>
        <w:tc>
          <w:tcPr>
            <w:tcW w:w="850" w:type="dxa"/>
          </w:tcPr>
          <w:p w:rsidR="001A1085" w:rsidRDefault="001A1085" w:rsidP="00E846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责任方</w:t>
            </w:r>
          </w:p>
        </w:tc>
        <w:tc>
          <w:tcPr>
            <w:tcW w:w="791" w:type="dxa"/>
          </w:tcPr>
          <w:p w:rsidR="001A1085" w:rsidRDefault="001A1085" w:rsidP="00E846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相关方</w:t>
            </w:r>
          </w:p>
        </w:tc>
      </w:tr>
      <w:tr w:rsidR="001A1085" w:rsidTr="00E84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1A1085" w:rsidRDefault="001A1085" w:rsidP="00E84636"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689" w:type="dxa"/>
          </w:tcPr>
          <w:p w:rsidR="001A1085" w:rsidRDefault="00DF782D" w:rsidP="00E846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生物序列</w:t>
            </w:r>
            <w:r w:rsidR="001A1085">
              <w:rPr>
                <w:rFonts w:hint="eastAsia"/>
              </w:rPr>
              <w:t>数据</w:t>
            </w:r>
            <w:r w:rsidR="001A1085">
              <w:t>文件提供</w:t>
            </w:r>
          </w:p>
        </w:tc>
        <w:tc>
          <w:tcPr>
            <w:tcW w:w="4265" w:type="dxa"/>
          </w:tcPr>
          <w:p w:rsidR="001A1085" w:rsidRDefault="00DF782D" w:rsidP="00E846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出版社将生物</w:t>
            </w:r>
            <w:r>
              <w:t>序列</w:t>
            </w:r>
            <w:r>
              <w:rPr>
                <w:rFonts w:hint="eastAsia"/>
              </w:rPr>
              <w:t>数据</w:t>
            </w:r>
            <w:r>
              <w:t>文件</w:t>
            </w:r>
            <w:r w:rsidR="001A1085">
              <w:rPr>
                <w:rFonts w:hint="eastAsia"/>
              </w:rPr>
              <w:t>（</w:t>
            </w:r>
            <w:proofErr w:type="gramStart"/>
            <w:r>
              <w:rPr>
                <w:rFonts w:hint="eastAsia"/>
              </w:rPr>
              <w:t>含</w:t>
            </w:r>
            <w:r w:rsidR="001A1085">
              <w:rPr>
                <w:rFonts w:hint="eastAsia"/>
              </w:rPr>
              <w:t>国内</w:t>
            </w:r>
            <w:proofErr w:type="gramEnd"/>
            <w:r w:rsidR="001A1085">
              <w:rPr>
                <w:rFonts w:hint="eastAsia"/>
              </w:rPr>
              <w:t>/</w:t>
            </w:r>
            <w:r w:rsidR="001A1085" w:rsidRPr="00D21291">
              <w:rPr>
                <w:rFonts w:hint="eastAsia"/>
              </w:rPr>
              <w:t>国外数据文件），按照数据文件交换规范</w:t>
            </w:r>
            <w:r w:rsidR="001A1085">
              <w:rPr>
                <w:rFonts w:hint="eastAsia"/>
              </w:rPr>
              <w:t>，以批次数据</w:t>
            </w:r>
            <w:r w:rsidR="001A1085" w:rsidRPr="00D21291">
              <w:rPr>
                <w:rFonts w:hint="eastAsia"/>
              </w:rPr>
              <w:t>方式提交长软</w:t>
            </w:r>
            <w:r w:rsidR="001A1085">
              <w:rPr>
                <w:rFonts w:hint="eastAsia"/>
              </w:rPr>
              <w:t>。</w:t>
            </w:r>
          </w:p>
          <w:p w:rsidR="001A1085" w:rsidRPr="00EC5F2E" w:rsidRDefault="001A1085" w:rsidP="00BE136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C5F2E">
              <w:rPr>
                <w:sz w:val="21"/>
                <w:szCs w:val="21"/>
              </w:rPr>
              <w:t>其中</w:t>
            </w:r>
            <w:r>
              <w:rPr>
                <w:rFonts w:hint="eastAsia"/>
                <w:sz w:val="21"/>
                <w:szCs w:val="21"/>
              </w:rPr>
              <w:t>：1)</w:t>
            </w:r>
            <w:r w:rsidRPr="00EC5F2E">
              <w:rPr>
                <w:rFonts w:hint="eastAsia"/>
                <w:sz w:val="21"/>
                <w:szCs w:val="21"/>
              </w:rPr>
              <w:t>控制</w:t>
            </w:r>
            <w:r w:rsidRPr="00EC5F2E">
              <w:rPr>
                <w:sz w:val="21"/>
                <w:szCs w:val="21"/>
              </w:rPr>
              <w:t>文件、索引文件、数据包文件要求</w:t>
            </w:r>
            <w:r w:rsidRPr="00EC5F2E">
              <w:rPr>
                <w:rFonts w:hint="eastAsia"/>
                <w:sz w:val="21"/>
                <w:szCs w:val="21"/>
              </w:rPr>
              <w:t>见</w:t>
            </w:r>
            <w:r w:rsidRPr="00EC5F2E">
              <w:rPr>
                <w:sz w:val="21"/>
                <w:szCs w:val="21"/>
              </w:rPr>
              <w:t>数据交换规范</w:t>
            </w:r>
            <w:r w:rsidR="006A253E">
              <w:rPr>
                <w:rFonts w:hint="eastAsia"/>
                <w:sz w:val="21"/>
                <w:szCs w:val="21"/>
              </w:rPr>
              <w:t>；</w:t>
            </w:r>
            <w:r w:rsidR="00BE1369">
              <w:rPr>
                <w:rFonts w:hint="eastAsia"/>
                <w:sz w:val="21"/>
                <w:szCs w:val="21"/>
              </w:rPr>
              <w:t>2)</w:t>
            </w:r>
            <w:r w:rsidR="00BE1369" w:rsidRPr="00BE1369">
              <w:rPr>
                <w:rFonts w:hint="eastAsia"/>
                <w:sz w:val="21"/>
                <w:szCs w:val="21"/>
              </w:rPr>
              <w:t>生物序列数据文件由出版社以专利文献为粒度加工成</w:t>
            </w:r>
            <w:r w:rsidR="00BE1369" w:rsidRPr="00BE1369">
              <w:rPr>
                <w:sz w:val="21"/>
                <w:szCs w:val="21"/>
              </w:rPr>
              <w:t>FASTA</w:t>
            </w:r>
            <w:r w:rsidR="00BE1369">
              <w:rPr>
                <w:sz w:val="21"/>
                <w:szCs w:val="21"/>
              </w:rPr>
              <w:t>格式</w:t>
            </w:r>
            <w:r w:rsidR="00BE1369">
              <w:rPr>
                <w:rFonts w:hint="eastAsia"/>
                <w:sz w:val="21"/>
                <w:szCs w:val="21"/>
              </w:rPr>
              <w:t>,</w:t>
            </w:r>
            <w:r w:rsidR="00BE1369" w:rsidRPr="00BE1369">
              <w:rPr>
                <w:rFonts w:hint="eastAsia"/>
                <w:sz w:val="21"/>
                <w:szCs w:val="21"/>
              </w:rPr>
              <w:t xml:space="preserve"> 每个专利文献只有一个生物序列文件</w:t>
            </w:r>
            <w:r w:rsidR="00BE1369">
              <w:rPr>
                <w:rFonts w:hint="eastAsia"/>
                <w:sz w:val="21"/>
                <w:szCs w:val="21"/>
              </w:rPr>
              <w:t>；3）</w:t>
            </w:r>
            <w:r w:rsidR="00BE1369">
              <w:rPr>
                <w:sz w:val="21"/>
                <w:szCs w:val="21"/>
              </w:rPr>
              <w:t>一个生物序列文件可以包含多个生物序列；</w:t>
            </w:r>
            <w:r w:rsidR="00BE1369">
              <w:rPr>
                <w:rFonts w:hint="eastAsia"/>
                <w:sz w:val="21"/>
                <w:szCs w:val="21"/>
              </w:rPr>
              <w:t>4）出版社</w:t>
            </w:r>
            <w:r w:rsidR="00BE1369" w:rsidRPr="00BE1369">
              <w:rPr>
                <w:rFonts w:hint="eastAsia"/>
                <w:sz w:val="21"/>
                <w:szCs w:val="21"/>
              </w:rPr>
              <w:t>针对每个生物序列生成唯一生物序列</w:t>
            </w:r>
            <w:r w:rsidR="00BE1369" w:rsidRPr="00BE1369">
              <w:rPr>
                <w:sz w:val="21"/>
                <w:szCs w:val="21"/>
              </w:rPr>
              <w:t>ID</w:t>
            </w:r>
            <w:r w:rsidR="00BE1369" w:rsidRPr="00BE1369">
              <w:rPr>
                <w:rFonts w:hint="eastAsia"/>
                <w:sz w:val="21"/>
                <w:szCs w:val="21"/>
              </w:rPr>
              <w:t>（只保证序列</w:t>
            </w:r>
            <w:r w:rsidR="00BE1369" w:rsidRPr="00BE1369">
              <w:rPr>
                <w:sz w:val="21"/>
                <w:szCs w:val="21"/>
              </w:rPr>
              <w:t>ID唯一，序列不去重）</w:t>
            </w:r>
            <w:r w:rsidR="00BE1369">
              <w:rPr>
                <w:rFonts w:hint="eastAsia"/>
                <w:sz w:val="21"/>
                <w:szCs w:val="21"/>
              </w:rPr>
              <w:t>；5）</w:t>
            </w:r>
            <w:r w:rsidR="00BE1369" w:rsidRPr="00BE1369">
              <w:rPr>
                <w:rFonts w:hint="eastAsia"/>
                <w:sz w:val="21"/>
                <w:szCs w:val="21"/>
              </w:rPr>
              <w:t>对生物序列需要在详情页面展示的属性，在生物序列索引文件中提供。</w:t>
            </w:r>
          </w:p>
        </w:tc>
        <w:tc>
          <w:tcPr>
            <w:tcW w:w="850" w:type="dxa"/>
          </w:tcPr>
          <w:p w:rsidR="001A1085" w:rsidRDefault="001A1085" w:rsidP="00E846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出版社</w:t>
            </w:r>
          </w:p>
        </w:tc>
        <w:tc>
          <w:tcPr>
            <w:tcW w:w="791" w:type="dxa"/>
          </w:tcPr>
          <w:p w:rsidR="001A1085" w:rsidRDefault="001A1085" w:rsidP="00E846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  <w:tr w:rsidR="001A1085" w:rsidTr="00E846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1A1085" w:rsidRDefault="001A1085" w:rsidP="00E84636">
            <w:pPr>
              <w:ind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689" w:type="dxa"/>
          </w:tcPr>
          <w:p w:rsidR="001A1085" w:rsidRDefault="001A1085" w:rsidP="00E84636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>
              <w:t>包校验</w:t>
            </w:r>
          </w:p>
        </w:tc>
        <w:tc>
          <w:tcPr>
            <w:tcW w:w="4265" w:type="dxa"/>
          </w:tcPr>
          <w:p w:rsidR="001A1085" w:rsidRDefault="000F11C4" w:rsidP="00636258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F11C4">
              <w:rPr>
                <w:rFonts w:hint="eastAsia"/>
              </w:rPr>
              <w:t>数据运维平台对数据包进行校验</w:t>
            </w:r>
            <w:r w:rsidR="00202470">
              <w:rPr>
                <w:rFonts w:hint="eastAsia"/>
              </w:rPr>
              <w:t>（MD5校验</w:t>
            </w:r>
            <w:r w:rsidR="00202470">
              <w:t>）</w:t>
            </w:r>
            <w:r w:rsidR="00A642A3">
              <w:rPr>
                <w:rFonts w:hint="eastAsia"/>
              </w:rPr>
              <w:t>后，将生物序列数据上传</w:t>
            </w:r>
            <w:r w:rsidRPr="000F11C4">
              <w:rPr>
                <w:rFonts w:hint="eastAsia"/>
              </w:rPr>
              <w:t>到</w:t>
            </w:r>
            <w:r w:rsidR="00636258">
              <w:rPr>
                <w:rFonts w:hint="eastAsia"/>
              </w:rPr>
              <w:t>“更新</w:t>
            </w:r>
            <w:r w:rsidR="00636258">
              <w:t>发送目录”FTP</w:t>
            </w:r>
            <w:r w:rsidR="00636258">
              <w:rPr>
                <w:rFonts w:hint="eastAsia"/>
              </w:rPr>
              <w:t>目录</w:t>
            </w:r>
            <w:r w:rsidRPr="000F11C4">
              <w:t>；</w:t>
            </w:r>
          </w:p>
        </w:tc>
        <w:tc>
          <w:tcPr>
            <w:tcW w:w="850" w:type="dxa"/>
          </w:tcPr>
          <w:p w:rsidR="001A1085" w:rsidRPr="006B22D0" w:rsidRDefault="001A1085" w:rsidP="00E84636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1A1085" w:rsidRDefault="001A1085" w:rsidP="00E84636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1A1085" w:rsidTr="00E84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1A1085" w:rsidRDefault="001A1085" w:rsidP="00E84636">
            <w:pPr>
              <w:ind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689" w:type="dxa"/>
          </w:tcPr>
          <w:p w:rsidR="001A1085" w:rsidRDefault="001A1085" w:rsidP="00E846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数据更新</w:t>
            </w:r>
            <w:r>
              <w:t>入库</w:t>
            </w:r>
          </w:p>
        </w:tc>
        <w:tc>
          <w:tcPr>
            <w:tcW w:w="4265" w:type="dxa"/>
          </w:tcPr>
          <w:p w:rsidR="001A1085" w:rsidRDefault="000F11C4" w:rsidP="00DF782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0F11C4">
              <w:rPr>
                <w:rFonts w:hint="eastAsia"/>
              </w:rPr>
              <w:t>鹰谷定时</w:t>
            </w:r>
            <w:proofErr w:type="gramEnd"/>
            <w:r w:rsidRPr="000F11C4">
              <w:rPr>
                <w:rFonts w:hint="eastAsia"/>
              </w:rPr>
              <w:t>扫描指定</w:t>
            </w:r>
            <w:r w:rsidR="008D217C">
              <w:rPr>
                <w:rFonts w:hint="eastAsia"/>
              </w:rPr>
              <w:t>FTP</w:t>
            </w:r>
            <w:r w:rsidRPr="000F11C4">
              <w:rPr>
                <w:rFonts w:hint="eastAsia"/>
              </w:rPr>
              <w:t>目录</w:t>
            </w:r>
            <w:r w:rsidR="00324618">
              <w:rPr>
                <w:rFonts w:hint="eastAsia"/>
              </w:rPr>
              <w:t>（更新</w:t>
            </w:r>
            <w:r w:rsidR="00324618">
              <w:t>发送目录）</w:t>
            </w:r>
            <w:r w:rsidRPr="000F11C4">
              <w:rPr>
                <w:rFonts w:hint="eastAsia"/>
              </w:rPr>
              <w:t>，获取文件进行数据入库；</w:t>
            </w:r>
          </w:p>
        </w:tc>
        <w:tc>
          <w:tcPr>
            <w:tcW w:w="850" w:type="dxa"/>
          </w:tcPr>
          <w:p w:rsidR="001A1085" w:rsidRPr="006B22D0" w:rsidRDefault="000F11C4" w:rsidP="00E846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1A1085" w:rsidRDefault="001A1085" w:rsidP="00094E4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5749C" w:rsidTr="00E846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45749C" w:rsidRDefault="0045749C" w:rsidP="00E84636">
            <w:pPr>
              <w:ind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689" w:type="dxa"/>
          </w:tcPr>
          <w:p w:rsidR="0045749C" w:rsidRDefault="0045749C" w:rsidP="00E84636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5749C">
              <w:rPr>
                <w:rFonts w:hint="eastAsia"/>
              </w:rPr>
              <w:t>批次数据入库进度查询</w:t>
            </w:r>
          </w:p>
        </w:tc>
        <w:tc>
          <w:tcPr>
            <w:tcW w:w="4265" w:type="dxa"/>
          </w:tcPr>
          <w:p w:rsidR="0045749C" w:rsidRPr="000F11C4" w:rsidRDefault="0045749C" w:rsidP="00DF782D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 w:rsidRPr="0045749C">
              <w:rPr>
                <w:rFonts w:hint="eastAsia"/>
              </w:rPr>
              <w:t>鹰谷提供</w:t>
            </w:r>
            <w:proofErr w:type="gramEnd"/>
            <w:r w:rsidRPr="0045749C">
              <w:rPr>
                <w:rFonts w:hint="eastAsia"/>
              </w:rPr>
              <w:t>批次数据入库进度查询接口，</w:t>
            </w:r>
            <w:proofErr w:type="gramStart"/>
            <w:r w:rsidRPr="0045749C">
              <w:rPr>
                <w:rFonts w:hint="eastAsia"/>
              </w:rPr>
              <w:t>供长软按</w:t>
            </w:r>
            <w:proofErr w:type="gramEnd"/>
            <w:r w:rsidRPr="0045749C">
              <w:rPr>
                <w:rFonts w:hint="eastAsia"/>
              </w:rPr>
              <w:t>控制文件名称，查询</w:t>
            </w:r>
            <w:proofErr w:type="gramStart"/>
            <w:r w:rsidRPr="0045749C">
              <w:rPr>
                <w:rFonts w:hint="eastAsia"/>
              </w:rPr>
              <w:t>鹰谷数据</w:t>
            </w:r>
            <w:proofErr w:type="gramEnd"/>
            <w:r w:rsidRPr="0045749C">
              <w:rPr>
                <w:rFonts w:hint="eastAsia"/>
              </w:rPr>
              <w:t>入库处理进度；</w:t>
            </w:r>
          </w:p>
        </w:tc>
        <w:tc>
          <w:tcPr>
            <w:tcW w:w="850" w:type="dxa"/>
          </w:tcPr>
          <w:p w:rsidR="0045749C" w:rsidRDefault="0045749C" w:rsidP="00E84636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45749C" w:rsidRDefault="0045749C" w:rsidP="00094E42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  <w:tr w:rsidR="0045749C" w:rsidTr="00E84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45749C" w:rsidRDefault="009712BB" w:rsidP="0045749C">
            <w:pPr>
              <w:ind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689" w:type="dxa"/>
          </w:tcPr>
          <w:p w:rsidR="0045749C" w:rsidRDefault="0045749C" w:rsidP="0045749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映射</w:t>
            </w:r>
            <w:r>
              <w:t>关系反馈</w:t>
            </w:r>
          </w:p>
        </w:tc>
        <w:tc>
          <w:tcPr>
            <w:tcW w:w="4265" w:type="dxa"/>
          </w:tcPr>
          <w:p w:rsidR="0045749C" w:rsidRDefault="0045749C" w:rsidP="0045749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0F11C4">
              <w:rPr>
                <w:rFonts w:hint="eastAsia"/>
              </w:rPr>
              <w:t>鹰谷返回</w:t>
            </w:r>
            <w:proofErr w:type="gramEnd"/>
            <w:r w:rsidRPr="000F11C4">
              <w:rPr>
                <w:rFonts w:hint="eastAsia"/>
              </w:rPr>
              <w:t>标准格式文献号和</w:t>
            </w:r>
            <w:r>
              <w:rPr>
                <w:rFonts w:hint="eastAsia"/>
              </w:rPr>
              <w:t>生物</w:t>
            </w:r>
            <w:r>
              <w:t>序列</w:t>
            </w:r>
            <w:r>
              <w:rPr>
                <w:rFonts w:hint="eastAsia"/>
              </w:rPr>
              <w:t>ID</w:t>
            </w:r>
            <w:r w:rsidRPr="000F11C4">
              <w:t>对应关系文件、错误记录及错误原因描述文件，</w:t>
            </w:r>
            <w:r w:rsidR="00A642A3">
              <w:rPr>
                <w:rFonts w:hint="eastAsia"/>
              </w:rPr>
              <w:t>上传到</w:t>
            </w:r>
            <w:r>
              <w:rPr>
                <w:rFonts w:hint="eastAsia"/>
              </w:rPr>
              <w:t>“更新接受</w:t>
            </w:r>
            <w:r>
              <w:t>目录”</w:t>
            </w:r>
            <w:r>
              <w:rPr>
                <w:rFonts w:hint="eastAsia"/>
              </w:rPr>
              <w:t>FTP目录</w:t>
            </w:r>
            <w:r w:rsidRPr="000F11C4">
              <w:t>；</w:t>
            </w:r>
          </w:p>
        </w:tc>
        <w:tc>
          <w:tcPr>
            <w:tcW w:w="850" w:type="dxa"/>
          </w:tcPr>
          <w:p w:rsidR="0045749C" w:rsidRDefault="0045749C" w:rsidP="0045749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45749C" w:rsidRDefault="0045749C" w:rsidP="0045749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  <w:tr w:rsidR="0045749C" w:rsidTr="00E846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45749C" w:rsidRDefault="009712BB" w:rsidP="0045749C">
            <w:pPr>
              <w:ind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689" w:type="dxa"/>
          </w:tcPr>
          <w:p w:rsidR="0045749C" w:rsidRDefault="0045749C" w:rsidP="0045749C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检索库</w:t>
            </w:r>
            <w:r>
              <w:t>更新</w:t>
            </w:r>
          </w:p>
        </w:tc>
        <w:tc>
          <w:tcPr>
            <w:tcW w:w="4265" w:type="dxa"/>
          </w:tcPr>
          <w:p w:rsidR="0045749C" w:rsidRDefault="0045749C" w:rsidP="0045749C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 w:rsidRPr="00510BD7">
              <w:rPr>
                <w:rFonts w:hint="eastAsia"/>
              </w:rPr>
              <w:t>长软定时</w:t>
            </w:r>
            <w:proofErr w:type="gramEnd"/>
            <w:r w:rsidRPr="00510BD7">
              <w:rPr>
                <w:rFonts w:hint="eastAsia"/>
              </w:rPr>
              <w:t>扫描指定</w:t>
            </w:r>
            <w:r>
              <w:rPr>
                <w:rFonts w:hint="eastAsia"/>
              </w:rPr>
              <w:t>FTP</w:t>
            </w:r>
            <w:r w:rsidRPr="00510BD7">
              <w:rPr>
                <w:rFonts w:hint="eastAsia"/>
              </w:rPr>
              <w:t>目录</w:t>
            </w:r>
            <w:r>
              <w:rPr>
                <w:rFonts w:hint="eastAsia"/>
              </w:rPr>
              <w:t>（更新接受</w:t>
            </w:r>
            <w:r>
              <w:t>目录）</w:t>
            </w:r>
            <w:r w:rsidRPr="00510BD7">
              <w:rPr>
                <w:rFonts w:hint="eastAsia"/>
              </w:rPr>
              <w:t>，对反馈数据进行处理，其中映射关系更新到</w:t>
            </w:r>
            <w:r w:rsidRPr="00510BD7">
              <w:t>TRS检索库，异常记录进行后续处理。</w:t>
            </w:r>
          </w:p>
        </w:tc>
        <w:tc>
          <w:tcPr>
            <w:tcW w:w="850" w:type="dxa"/>
          </w:tcPr>
          <w:p w:rsidR="0045749C" w:rsidRPr="00EC5F2E" w:rsidRDefault="0045749C" w:rsidP="0045749C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  <w:tc>
          <w:tcPr>
            <w:tcW w:w="791" w:type="dxa"/>
          </w:tcPr>
          <w:p w:rsidR="0045749C" w:rsidRDefault="0045749C" w:rsidP="0045749C">
            <w:pPr>
              <w:ind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712BB" w:rsidTr="00E84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9712BB" w:rsidRDefault="009712BB" w:rsidP="009712BB">
            <w:pPr>
              <w:ind w:firstLine="0"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1689" w:type="dxa"/>
          </w:tcPr>
          <w:p w:rsidR="009712BB" w:rsidRDefault="009712BB" w:rsidP="009712B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749C">
              <w:rPr>
                <w:rFonts w:hint="eastAsia"/>
              </w:rPr>
              <w:t>数据加载调用通知接口</w:t>
            </w:r>
          </w:p>
        </w:tc>
        <w:tc>
          <w:tcPr>
            <w:tcW w:w="4265" w:type="dxa"/>
          </w:tcPr>
          <w:p w:rsidR="009712BB" w:rsidRDefault="009712BB" w:rsidP="009712B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鹰谷提供</w:t>
            </w:r>
            <w:proofErr w:type="gramEnd"/>
            <w:r>
              <w:rPr>
                <w:rFonts w:hint="eastAsia"/>
              </w:rPr>
              <w:t>数据加载调用通知接口，</w:t>
            </w:r>
            <w:proofErr w:type="gramStart"/>
            <w:r>
              <w:rPr>
                <w:rFonts w:hint="eastAsia"/>
              </w:rPr>
              <w:t>供长软按照</w:t>
            </w:r>
            <w:proofErr w:type="gramEnd"/>
            <w:r>
              <w:rPr>
                <w:rFonts w:hint="eastAsia"/>
              </w:rPr>
              <w:t>控制文件名称调用，</w:t>
            </w:r>
            <w:proofErr w:type="gramStart"/>
            <w:r>
              <w:rPr>
                <w:rFonts w:hint="eastAsia"/>
              </w:rPr>
              <w:t>通知鹰谷对</w:t>
            </w:r>
            <w:proofErr w:type="gramEnd"/>
            <w:r>
              <w:rPr>
                <w:rFonts w:hint="eastAsia"/>
              </w:rPr>
              <w:t>特定批次数据，在指定时间加载入库；</w:t>
            </w:r>
          </w:p>
          <w:p w:rsidR="009712BB" w:rsidRPr="000F11C4" w:rsidRDefault="009712BB" w:rsidP="009712B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主要用于异常数据更正后，需实时加载的更正批次数据</w:t>
            </w:r>
            <w:r w:rsidR="006E265B">
              <w:rPr>
                <w:rFonts w:hint="eastAsia"/>
              </w:rPr>
              <w:t>；接口</w:t>
            </w:r>
            <w:r w:rsidR="006E265B">
              <w:t>调用后，数据更新按照正常流程</w:t>
            </w:r>
            <w:r w:rsidR="006E265B">
              <w:rPr>
                <w:rFonts w:hint="eastAsia"/>
              </w:rPr>
              <w:t>处理</w:t>
            </w:r>
            <w:r w:rsidR="006E265B">
              <w:t>。</w:t>
            </w:r>
          </w:p>
        </w:tc>
        <w:tc>
          <w:tcPr>
            <w:tcW w:w="850" w:type="dxa"/>
          </w:tcPr>
          <w:p w:rsidR="009712BB" w:rsidRDefault="009712BB" w:rsidP="009712B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鹰谷</w:t>
            </w:r>
            <w:proofErr w:type="gramEnd"/>
          </w:p>
        </w:tc>
        <w:tc>
          <w:tcPr>
            <w:tcW w:w="791" w:type="dxa"/>
          </w:tcPr>
          <w:p w:rsidR="009712BB" w:rsidRDefault="009712BB" w:rsidP="009712B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长软</w:t>
            </w:r>
            <w:proofErr w:type="gramEnd"/>
          </w:p>
        </w:tc>
      </w:tr>
    </w:tbl>
    <w:p w:rsidR="00353C5C" w:rsidRDefault="00353C5C" w:rsidP="00353C5C">
      <w:pPr>
        <w:pStyle w:val="1"/>
        <w:spacing w:before="240" w:after="240"/>
      </w:pPr>
      <w:bookmarkStart w:id="16" w:name="_Toc416976798"/>
      <w:r>
        <w:rPr>
          <w:rFonts w:hint="eastAsia"/>
        </w:rPr>
        <w:t>接口</w:t>
      </w:r>
      <w:r>
        <w:t>定义一览表</w:t>
      </w:r>
      <w:bookmarkEnd w:id="16"/>
    </w:p>
    <w:p w:rsidR="00353C5C" w:rsidRDefault="0038234A" w:rsidP="00353C5C">
      <w:r>
        <w:rPr>
          <w:rFonts w:hint="eastAsia"/>
        </w:rPr>
        <w:t>本文档</w:t>
      </w:r>
      <w:r>
        <w:t>定义的接口均为</w:t>
      </w:r>
      <w:r>
        <w:rPr>
          <w:rFonts w:hint="eastAsia"/>
        </w:rPr>
        <w:t>REST</w:t>
      </w:r>
      <w:r w:rsidR="001958E8">
        <w:rPr>
          <w:rFonts w:hint="eastAsia"/>
        </w:rPr>
        <w:t>接口</w:t>
      </w:r>
      <w:r>
        <w:t>。</w:t>
      </w:r>
    </w:p>
    <w:p w:rsidR="003800D7" w:rsidRDefault="006D27EC" w:rsidP="00EC3D52">
      <w:pPr>
        <w:pStyle w:val="2"/>
        <w:spacing w:before="120" w:after="120"/>
      </w:pPr>
      <w:bookmarkStart w:id="17" w:name="_Toc416976799"/>
      <w:r>
        <w:rPr>
          <w:rFonts w:hint="eastAsia"/>
        </w:rPr>
        <w:t>化学</w:t>
      </w:r>
      <w:r w:rsidR="003800D7">
        <w:t>检索接口</w:t>
      </w:r>
      <w:r w:rsidR="003800D7">
        <w:rPr>
          <w:rFonts w:hint="eastAsia"/>
        </w:rPr>
        <w:t>定义</w:t>
      </w:r>
      <w:bookmarkEnd w:id="17"/>
    </w:p>
    <w:p w:rsidR="00D31AF5" w:rsidRPr="00D31AF5" w:rsidRDefault="003800D7" w:rsidP="00D31AF5">
      <w:r>
        <w:rPr>
          <w:rFonts w:hint="eastAsia"/>
        </w:rPr>
        <w:t>在目前</w:t>
      </w:r>
      <w:r>
        <w:t>环境下</w:t>
      </w:r>
      <w:r>
        <w:rPr>
          <w:rFonts w:hint="eastAsia"/>
        </w:rPr>
        <w:t>为</w:t>
      </w:r>
      <w:r>
        <w:t>保障项目顺利实施，</w:t>
      </w:r>
      <w:r>
        <w:rPr>
          <w:rFonts w:hint="eastAsia"/>
        </w:rPr>
        <w:t>化学</w:t>
      </w:r>
      <w:r>
        <w:t>检索接口采用现有提供的</w:t>
      </w:r>
      <w:r>
        <w:rPr>
          <w:rFonts w:hint="eastAsia"/>
        </w:rPr>
        <w:t>JDK接口</w:t>
      </w:r>
      <w:r>
        <w:t>进行开发，但</w:t>
      </w:r>
      <w:r>
        <w:rPr>
          <w:rFonts w:hint="eastAsia"/>
        </w:rPr>
        <w:t>双方</w:t>
      </w:r>
      <w:r>
        <w:t>系统间接口应基于</w:t>
      </w:r>
      <w:r>
        <w:rPr>
          <w:rFonts w:hint="eastAsia"/>
        </w:rPr>
        <w:t>共同</w:t>
      </w:r>
      <w:r>
        <w:t>的</w:t>
      </w:r>
      <w:r>
        <w:rPr>
          <w:rFonts w:hint="eastAsia"/>
        </w:rPr>
        <w:t>JDK等</w:t>
      </w:r>
      <w:r>
        <w:t>开发环境</w:t>
      </w:r>
      <w:r w:rsidR="00B74203">
        <w:rPr>
          <w:rFonts w:hint="eastAsia"/>
        </w:rPr>
        <w:t>。</w:t>
      </w:r>
      <w:r>
        <w:rPr>
          <w:rFonts w:hint="eastAsia"/>
        </w:rPr>
        <w:t>双方</w:t>
      </w:r>
      <w:r>
        <w:t>系统间接口应采用JDK1.7</w:t>
      </w:r>
      <w:r>
        <w:rPr>
          <w:rFonts w:hint="eastAsia"/>
        </w:rPr>
        <w:t>版本。</w:t>
      </w:r>
      <w:r w:rsidR="00D31AF5">
        <w:rPr>
          <w:rFonts w:hint="eastAsia"/>
        </w:rPr>
        <w:t>正式</w:t>
      </w:r>
      <w:r w:rsidR="00D31AF5">
        <w:t>提交的接口为</w:t>
      </w:r>
      <w:r w:rsidR="00D31AF5">
        <w:rPr>
          <w:rFonts w:hint="eastAsia"/>
        </w:rPr>
        <w:t>REST方式</w:t>
      </w:r>
      <w:r w:rsidR="00D31AF5">
        <w:t>。</w:t>
      </w:r>
    </w:p>
    <w:p w:rsidR="0040175E" w:rsidRDefault="0040175E" w:rsidP="003800D7">
      <w:pPr>
        <w:pStyle w:val="3"/>
        <w:spacing w:before="120"/>
      </w:pPr>
      <w:bookmarkStart w:id="18" w:name="_Toc416976800"/>
      <w:r>
        <w:rPr>
          <w:rFonts w:hint="eastAsia"/>
        </w:rPr>
        <w:t>化学</w:t>
      </w:r>
      <w:r>
        <w:t>式检索控件</w:t>
      </w:r>
      <w:bookmarkEnd w:id="18"/>
    </w:p>
    <w:p w:rsidR="00C11D39" w:rsidRDefault="00C11D39" w:rsidP="0040175E">
      <w:r>
        <w:rPr>
          <w:rFonts w:hint="eastAsia"/>
        </w:rPr>
        <w:t>提供方</w:t>
      </w:r>
      <w:r>
        <w:t>：上海鹰谷</w:t>
      </w:r>
    </w:p>
    <w:p w:rsidR="0040175E" w:rsidRPr="0060533E" w:rsidRDefault="0040175E" w:rsidP="0040175E">
      <w:r>
        <w:rPr>
          <w:rFonts w:hint="eastAsia"/>
        </w:rPr>
        <w:t>提供</w:t>
      </w:r>
      <w:r>
        <w:t>化学结构式输入控件</w:t>
      </w:r>
      <w:r>
        <w:rPr>
          <w:rFonts w:hint="eastAsia"/>
        </w:rPr>
        <w:t>；</w:t>
      </w:r>
      <w:proofErr w:type="gramStart"/>
      <w:r w:rsidR="00C11D39">
        <w:rPr>
          <w:rFonts w:hint="eastAsia"/>
        </w:rPr>
        <w:t>配合长软进行</w:t>
      </w:r>
      <w:proofErr w:type="gramEnd"/>
      <w:r w:rsidR="00C11D39">
        <w:t>页面集成</w:t>
      </w:r>
      <w:r w:rsidR="007F7DF4">
        <w:rPr>
          <w:rFonts w:hint="eastAsia"/>
        </w:rPr>
        <w:t>。</w:t>
      </w:r>
    </w:p>
    <w:p w:rsidR="00EC3D52" w:rsidRDefault="00EC3D52" w:rsidP="003800D7">
      <w:pPr>
        <w:pStyle w:val="3"/>
        <w:spacing w:before="120"/>
      </w:pPr>
      <w:bookmarkStart w:id="19" w:name="_Toc416976801"/>
      <w:r>
        <w:rPr>
          <w:rFonts w:hint="eastAsia"/>
        </w:rPr>
        <w:t>化学式检索</w:t>
      </w:r>
      <w:r w:rsidR="007C625F">
        <w:rPr>
          <w:rFonts w:hint="eastAsia"/>
        </w:rPr>
        <w:t>接</w:t>
      </w:r>
      <w:r>
        <w:rPr>
          <w:rFonts w:hint="eastAsia"/>
        </w:rPr>
        <w:t>口</w:t>
      </w:r>
      <w:bookmarkEnd w:id="19"/>
    </w:p>
    <w:p w:rsidR="003731A1" w:rsidRPr="00E476C5" w:rsidRDefault="003731A1" w:rsidP="003731A1">
      <w:r>
        <w:rPr>
          <w:rFonts w:hint="eastAsia"/>
        </w:rPr>
        <w:t>提供方</w:t>
      </w:r>
      <w:r>
        <w:t>：</w:t>
      </w:r>
      <w:r>
        <w:rPr>
          <w:rFonts w:hint="eastAsia"/>
        </w:rPr>
        <w:t>上海</w:t>
      </w:r>
      <w:r>
        <w:t>鹰谷</w:t>
      </w:r>
    </w:p>
    <w:p w:rsidR="003731A1" w:rsidRDefault="003731A1" w:rsidP="00EE28B9">
      <w:r>
        <w:rPr>
          <w:rFonts w:hint="eastAsia"/>
        </w:rPr>
        <w:t>输入</w:t>
      </w:r>
      <w:r>
        <w:t>：</w:t>
      </w:r>
      <w:proofErr w:type="gramStart"/>
      <w:r>
        <w:rPr>
          <w:rFonts w:hint="eastAsia"/>
        </w:rPr>
        <w:t>通过</w:t>
      </w:r>
      <w:r>
        <w:t>鹰谷控件</w:t>
      </w:r>
      <w:proofErr w:type="gramEnd"/>
      <w:r>
        <w:t>输入</w:t>
      </w:r>
      <w:r>
        <w:rPr>
          <w:rFonts w:hint="eastAsia"/>
        </w:rPr>
        <w:t>的</w:t>
      </w:r>
      <w:r>
        <w:t>化学</w:t>
      </w:r>
      <w:r>
        <w:rPr>
          <w:rFonts w:hint="eastAsia"/>
        </w:rPr>
        <w:t>式及其</w:t>
      </w:r>
      <w:r>
        <w:t>参数</w:t>
      </w:r>
      <w:r>
        <w:rPr>
          <w:rFonts w:hint="eastAsia"/>
        </w:rPr>
        <w:t>、</w:t>
      </w:r>
      <w:r w:rsidR="004B0E99">
        <w:rPr>
          <w:rFonts w:hint="eastAsia"/>
        </w:rPr>
        <w:t>请求</w:t>
      </w:r>
      <w:r w:rsidR="004B0E99">
        <w:t>最大</w:t>
      </w:r>
      <w:r w:rsidR="00803CFD">
        <w:rPr>
          <w:rFonts w:hint="eastAsia"/>
        </w:rPr>
        <w:t>查询</w:t>
      </w:r>
      <w:r w:rsidR="004B0E99">
        <w:t>记录数</w:t>
      </w:r>
      <w:r w:rsidR="00794785">
        <w:rPr>
          <w:rFonts w:hint="eastAsia"/>
        </w:rPr>
        <w:t>（预设</w:t>
      </w:r>
      <w:r w:rsidR="00794785">
        <w:t>为</w:t>
      </w:r>
      <w:r w:rsidR="00794785">
        <w:rPr>
          <w:rFonts w:hint="eastAsia"/>
        </w:rPr>
        <w:t>1000</w:t>
      </w:r>
      <w:r w:rsidR="00794785">
        <w:t>）</w:t>
      </w:r>
      <w:r w:rsidR="006D0318">
        <w:rPr>
          <w:rFonts w:hint="eastAsia"/>
        </w:rPr>
        <w:t>、</w:t>
      </w:r>
      <w:r>
        <w:rPr>
          <w:rFonts w:hint="eastAsia"/>
        </w:rPr>
        <w:t>每页</w:t>
      </w:r>
      <w:r>
        <w:t>记录数</w:t>
      </w:r>
      <w:r>
        <w:rPr>
          <w:rFonts w:hint="eastAsia"/>
        </w:rPr>
        <w:t>、请求记录</w:t>
      </w:r>
      <w:r>
        <w:t>页数</w:t>
      </w:r>
      <w:r>
        <w:rPr>
          <w:rFonts w:hint="eastAsia"/>
        </w:rPr>
        <w:t>；</w:t>
      </w:r>
    </w:p>
    <w:p w:rsidR="003731A1" w:rsidRDefault="003731A1" w:rsidP="00EE28B9">
      <w:r>
        <w:rPr>
          <w:rFonts w:hint="eastAsia"/>
        </w:rPr>
        <w:t>处理</w:t>
      </w:r>
      <w:r>
        <w:t>逻辑：</w:t>
      </w:r>
      <w:r w:rsidR="00A00488">
        <w:rPr>
          <w:rFonts w:hint="eastAsia"/>
        </w:rPr>
        <w:t>在</w:t>
      </w:r>
      <w:r>
        <w:rPr>
          <w:rFonts w:hint="eastAsia"/>
        </w:rPr>
        <w:t>页面</w:t>
      </w:r>
      <w:proofErr w:type="gramStart"/>
      <w:r>
        <w:rPr>
          <w:rFonts w:hint="eastAsia"/>
        </w:rPr>
        <w:t>通知</w:t>
      </w:r>
      <w:r>
        <w:t>长软发起</w:t>
      </w:r>
      <w:proofErr w:type="gramEnd"/>
      <w:r>
        <w:t>化学</w:t>
      </w:r>
      <w:r>
        <w:rPr>
          <w:rFonts w:hint="eastAsia"/>
        </w:rPr>
        <w:t>式</w:t>
      </w:r>
      <w:r>
        <w:t>检索；</w:t>
      </w:r>
      <w:proofErr w:type="gramStart"/>
      <w:r>
        <w:rPr>
          <w:rFonts w:hint="eastAsia"/>
        </w:rPr>
        <w:t>鹰谷</w:t>
      </w:r>
      <w:r>
        <w:t>模糊</w:t>
      </w:r>
      <w:proofErr w:type="gramEnd"/>
      <w:r>
        <w:rPr>
          <w:rFonts w:hint="eastAsia"/>
        </w:rPr>
        <w:t>匹配检索</w:t>
      </w:r>
      <w:r>
        <w:t>化学物质</w:t>
      </w:r>
      <w:r>
        <w:rPr>
          <w:rFonts w:hint="eastAsia"/>
        </w:rPr>
        <w:t>库</w:t>
      </w:r>
      <w:r>
        <w:t>，</w:t>
      </w:r>
      <w:r w:rsidR="00A00488">
        <w:rPr>
          <w:rFonts w:hint="eastAsia"/>
        </w:rPr>
        <w:t>按照</w:t>
      </w:r>
      <w:r w:rsidR="00081C31">
        <w:rPr>
          <w:rFonts w:hint="eastAsia"/>
        </w:rPr>
        <w:t>相似度</w:t>
      </w:r>
      <w:r w:rsidR="00081C31">
        <w:t>从高到底</w:t>
      </w:r>
      <w:r w:rsidR="00081C31">
        <w:rPr>
          <w:rFonts w:hint="eastAsia"/>
        </w:rPr>
        <w:t>，</w:t>
      </w:r>
      <w:r w:rsidR="00081C31">
        <w:t>提供当前页</w:t>
      </w:r>
      <w:r w:rsidR="00A00488">
        <w:rPr>
          <w:rFonts w:hint="eastAsia"/>
        </w:rPr>
        <w:t>化学</w:t>
      </w:r>
      <w:r w:rsidR="00A00488">
        <w:t>物质检索结果</w:t>
      </w:r>
      <w:r w:rsidR="00A00488">
        <w:rPr>
          <w:rFonts w:hint="eastAsia"/>
        </w:rPr>
        <w:t>列表；</w:t>
      </w:r>
    </w:p>
    <w:p w:rsidR="00794785" w:rsidRDefault="003731A1" w:rsidP="00794785">
      <w:r>
        <w:rPr>
          <w:rFonts w:hint="eastAsia"/>
        </w:rPr>
        <w:t>输出</w:t>
      </w:r>
      <w:r>
        <w:t>：</w:t>
      </w:r>
      <w:r>
        <w:rPr>
          <w:rFonts w:hint="eastAsia"/>
        </w:rPr>
        <w:t>总</w:t>
      </w:r>
      <w:r>
        <w:t>记录条数</w:t>
      </w:r>
      <w:r>
        <w:rPr>
          <w:rFonts w:hint="eastAsia"/>
        </w:rPr>
        <w:t>、</w:t>
      </w:r>
      <w:r w:rsidR="00291606">
        <w:rPr>
          <w:rFonts w:hint="eastAsia"/>
        </w:rPr>
        <w:t>当前</w:t>
      </w:r>
      <w:proofErr w:type="gramStart"/>
      <w:r w:rsidR="00291606">
        <w:t>页</w:t>
      </w:r>
      <w:r w:rsidR="00291606">
        <w:rPr>
          <w:rFonts w:hint="eastAsia"/>
        </w:rPr>
        <w:t>显示</w:t>
      </w:r>
      <w:proofErr w:type="gramEnd"/>
      <w:r w:rsidR="00291606">
        <w:t>的</w:t>
      </w:r>
      <w:r w:rsidR="00291606">
        <w:rPr>
          <w:rFonts w:hint="eastAsia"/>
        </w:rPr>
        <w:t>化学</w:t>
      </w:r>
      <w:r w:rsidR="00291606">
        <w:t>物质</w:t>
      </w:r>
      <w:r w:rsidR="00291606">
        <w:rPr>
          <w:rFonts w:hint="eastAsia"/>
        </w:rPr>
        <w:t>ICS号的XML或JSON数据</w:t>
      </w:r>
    </w:p>
    <w:p w:rsidR="00794785" w:rsidRPr="00291606" w:rsidRDefault="00794785" w:rsidP="00794785">
      <w:r>
        <w:rPr>
          <w:rFonts w:hint="eastAsia"/>
        </w:rPr>
        <w:t>说明</w:t>
      </w:r>
      <w:r>
        <w:t>：</w:t>
      </w:r>
      <w:r w:rsidR="00C46D3D">
        <w:rPr>
          <w:rFonts w:hint="eastAsia"/>
        </w:rPr>
        <w:t>比如</w:t>
      </w:r>
      <w:r w:rsidR="00803CFD">
        <w:rPr>
          <w:rFonts w:hint="eastAsia"/>
        </w:rPr>
        <w:t>按照</w:t>
      </w:r>
      <w:r w:rsidR="00803CFD">
        <w:t>“</w:t>
      </w:r>
      <w:r w:rsidR="00803CFD">
        <w:rPr>
          <w:rFonts w:hint="eastAsia"/>
        </w:rPr>
        <w:t>最大查询</w:t>
      </w:r>
      <w:r w:rsidR="00803CFD">
        <w:t>记录数</w:t>
      </w:r>
      <w:r w:rsidR="00803CFD">
        <w:rPr>
          <w:rFonts w:hint="eastAsia"/>
        </w:rPr>
        <w:t>1000条、</w:t>
      </w:r>
      <w:r w:rsidR="00803CFD">
        <w:t>每页</w:t>
      </w:r>
      <w:r w:rsidR="00803CFD">
        <w:rPr>
          <w:rFonts w:hint="eastAsia"/>
        </w:rPr>
        <w:t>20条、</w:t>
      </w:r>
      <w:r w:rsidR="00803CFD">
        <w:t>第</w:t>
      </w:r>
      <w:r w:rsidR="00803CFD">
        <w:rPr>
          <w:rFonts w:hint="eastAsia"/>
        </w:rPr>
        <w:t>2页</w:t>
      </w:r>
      <w:r w:rsidR="00803CFD">
        <w:t>数据”</w:t>
      </w:r>
      <w:r w:rsidR="00C46D3D">
        <w:t>请求时</w:t>
      </w:r>
      <w:r w:rsidR="00A94CA4">
        <w:rPr>
          <w:rFonts w:hint="eastAsia"/>
        </w:rPr>
        <w:t>，</w:t>
      </w:r>
      <w:proofErr w:type="gramStart"/>
      <w:r w:rsidR="00803CFD">
        <w:rPr>
          <w:rFonts w:hint="eastAsia"/>
        </w:rPr>
        <w:t>鹰谷</w:t>
      </w:r>
      <w:r w:rsidR="00803CFD">
        <w:t>需</w:t>
      </w:r>
      <w:proofErr w:type="gramEnd"/>
      <w:r w:rsidR="00A94CA4">
        <w:rPr>
          <w:rFonts w:hint="eastAsia"/>
        </w:rPr>
        <w:t>按照</w:t>
      </w:r>
      <w:r w:rsidR="00A94CA4">
        <w:t>相似度</w:t>
      </w:r>
      <w:r w:rsidR="00803CFD">
        <w:rPr>
          <w:rFonts w:hint="eastAsia"/>
        </w:rPr>
        <w:t>从高</w:t>
      </w:r>
      <w:r w:rsidR="00803CFD">
        <w:t>到底，</w:t>
      </w:r>
      <w:r w:rsidR="00A94CA4">
        <w:t>提供</w:t>
      </w:r>
      <w:r w:rsidR="00A94CA4">
        <w:rPr>
          <w:rFonts w:hint="eastAsia"/>
        </w:rPr>
        <w:t>第21</w:t>
      </w:r>
      <w:r w:rsidR="00A94CA4">
        <w:t>-40</w:t>
      </w:r>
      <w:r w:rsidR="00A94CA4">
        <w:rPr>
          <w:rFonts w:hint="eastAsia"/>
        </w:rPr>
        <w:t>条</w:t>
      </w:r>
      <w:r w:rsidR="00A94CA4">
        <w:t>化学数据；</w:t>
      </w:r>
    </w:p>
    <w:p w:rsidR="003731A1" w:rsidRPr="00A00488" w:rsidRDefault="00A00488" w:rsidP="003731A1">
      <w:r>
        <w:rPr>
          <w:rFonts w:hint="eastAsia"/>
        </w:rPr>
        <w:t>实现</w:t>
      </w:r>
      <w:r>
        <w:t>方式：</w:t>
      </w:r>
      <w:r>
        <w:rPr>
          <w:rFonts w:hint="eastAsia"/>
        </w:rPr>
        <w:t>REST接口</w:t>
      </w:r>
    </w:p>
    <w:p w:rsidR="00EC3D52" w:rsidRDefault="00EC3D52" w:rsidP="003800D7">
      <w:pPr>
        <w:pStyle w:val="3"/>
        <w:spacing w:before="120"/>
      </w:pPr>
      <w:bookmarkStart w:id="20" w:name="_Toc416976802"/>
      <w:r>
        <w:rPr>
          <w:rFonts w:hint="eastAsia"/>
        </w:rPr>
        <w:lastRenderedPageBreak/>
        <w:t>查看化学物质接口</w:t>
      </w:r>
      <w:bookmarkEnd w:id="20"/>
    </w:p>
    <w:p w:rsidR="007C625F" w:rsidRDefault="007C625F" w:rsidP="007C625F">
      <w:r>
        <w:rPr>
          <w:rFonts w:hint="eastAsia"/>
        </w:rPr>
        <w:t>输入：化学物质</w:t>
      </w:r>
      <w:r>
        <w:t>ICS号</w:t>
      </w:r>
    </w:p>
    <w:p w:rsidR="007C625F" w:rsidRDefault="007C625F" w:rsidP="007C625F">
      <w:r>
        <w:rPr>
          <w:rFonts w:hint="eastAsia"/>
        </w:rPr>
        <w:t>处理逻辑：</w:t>
      </w:r>
      <w:proofErr w:type="gramStart"/>
      <w:r>
        <w:rPr>
          <w:rFonts w:hint="eastAsia"/>
        </w:rPr>
        <w:t>长软调用鹰谷</w:t>
      </w:r>
      <w:proofErr w:type="gramEnd"/>
      <w:r>
        <w:rPr>
          <w:rFonts w:hint="eastAsia"/>
        </w:rPr>
        <w:t>查看化学接口，</w:t>
      </w:r>
      <w:proofErr w:type="gramStart"/>
      <w:r>
        <w:rPr>
          <w:rFonts w:hint="eastAsia"/>
        </w:rPr>
        <w:t>由鹰谷</w:t>
      </w:r>
      <w:proofErr w:type="gramEnd"/>
      <w:r>
        <w:rPr>
          <w:rFonts w:hint="eastAsia"/>
        </w:rPr>
        <w:t>检索化学物质库，提供化学物质详细信息；</w:t>
      </w:r>
    </w:p>
    <w:p w:rsidR="007C625F" w:rsidRDefault="007C625F" w:rsidP="007C625F">
      <w:r>
        <w:rPr>
          <w:rFonts w:hint="eastAsia"/>
        </w:rPr>
        <w:t>输出：化学物质详细信息</w:t>
      </w:r>
      <w:r>
        <w:t>XML或JSON数据</w:t>
      </w:r>
    </w:p>
    <w:p w:rsidR="007C625F" w:rsidRPr="00A00488" w:rsidRDefault="007C625F" w:rsidP="007C625F">
      <w:r>
        <w:rPr>
          <w:rFonts w:hint="eastAsia"/>
        </w:rPr>
        <w:t>实现</w:t>
      </w:r>
      <w:r>
        <w:t>方式：</w:t>
      </w:r>
      <w:r>
        <w:rPr>
          <w:rFonts w:hint="eastAsia"/>
        </w:rPr>
        <w:t>REST接口</w:t>
      </w:r>
    </w:p>
    <w:p w:rsidR="009262D5" w:rsidRDefault="00EC3D52" w:rsidP="003800D7">
      <w:pPr>
        <w:pStyle w:val="3"/>
        <w:spacing w:before="120"/>
      </w:pPr>
      <w:bookmarkStart w:id="21" w:name="_Toc416976803"/>
      <w:r>
        <w:rPr>
          <w:rFonts w:hint="eastAsia"/>
        </w:rPr>
        <w:t>查看商家接口</w:t>
      </w:r>
      <w:bookmarkEnd w:id="21"/>
    </w:p>
    <w:p w:rsidR="00CE236C" w:rsidRDefault="00CE236C" w:rsidP="00CE236C">
      <w:r>
        <w:rPr>
          <w:rFonts w:hint="eastAsia"/>
        </w:rPr>
        <w:t>输入：化学物质</w:t>
      </w:r>
      <w:r>
        <w:t>ICS号</w:t>
      </w:r>
    </w:p>
    <w:p w:rsidR="00CE236C" w:rsidRDefault="00CE236C" w:rsidP="00CE236C">
      <w:r>
        <w:rPr>
          <w:rFonts w:hint="eastAsia"/>
        </w:rPr>
        <w:t>处理逻辑：</w:t>
      </w:r>
      <w:proofErr w:type="gramStart"/>
      <w:r>
        <w:rPr>
          <w:rFonts w:hint="eastAsia"/>
        </w:rPr>
        <w:t>长软调用鹰谷</w:t>
      </w:r>
      <w:proofErr w:type="gramEnd"/>
      <w:r>
        <w:rPr>
          <w:rFonts w:hint="eastAsia"/>
        </w:rPr>
        <w:t>查看商家</w:t>
      </w:r>
      <w:r>
        <w:t>URL接口，</w:t>
      </w:r>
      <w:proofErr w:type="gramStart"/>
      <w:r>
        <w:t>由鹰谷</w:t>
      </w:r>
      <w:proofErr w:type="gramEnd"/>
      <w:r>
        <w:t>返回商家URL地址；</w:t>
      </w:r>
    </w:p>
    <w:p w:rsidR="00CE236C" w:rsidRDefault="00CE236C" w:rsidP="00CE236C">
      <w:r>
        <w:rPr>
          <w:rFonts w:hint="eastAsia"/>
        </w:rPr>
        <w:t>输出：商家信息</w:t>
      </w:r>
      <w:r>
        <w:t>URL的字符串</w:t>
      </w:r>
    </w:p>
    <w:p w:rsidR="00CE236C" w:rsidRDefault="0085690E" w:rsidP="00CE236C">
      <w:r>
        <w:rPr>
          <w:rFonts w:hint="eastAsia"/>
        </w:rPr>
        <w:t>实现</w:t>
      </w:r>
      <w:r>
        <w:t>方式：</w:t>
      </w:r>
      <w:r>
        <w:rPr>
          <w:rFonts w:hint="eastAsia"/>
        </w:rPr>
        <w:t>REST接口</w:t>
      </w:r>
    </w:p>
    <w:p w:rsidR="005C396B" w:rsidRDefault="005C396B" w:rsidP="005C396B">
      <w:pPr>
        <w:pStyle w:val="3"/>
        <w:spacing w:before="120"/>
      </w:pPr>
      <w:bookmarkStart w:id="22" w:name="_Toc416976804"/>
      <w:r>
        <w:rPr>
          <w:rFonts w:hint="eastAsia"/>
        </w:rPr>
        <w:t>批次</w:t>
      </w:r>
      <w:r>
        <w:t>数据入库进度</w:t>
      </w:r>
      <w:r>
        <w:rPr>
          <w:rFonts w:hint="eastAsia"/>
        </w:rPr>
        <w:t>查询</w:t>
      </w:r>
      <w:r>
        <w:t>接口</w:t>
      </w:r>
      <w:bookmarkEnd w:id="22"/>
    </w:p>
    <w:p w:rsidR="005C396B" w:rsidRDefault="005C396B" w:rsidP="005C396B">
      <w:r>
        <w:rPr>
          <w:rFonts w:hint="eastAsia"/>
        </w:rPr>
        <w:t>输入</w:t>
      </w:r>
      <w:r>
        <w:t>：</w:t>
      </w:r>
      <w:r>
        <w:rPr>
          <w:rFonts w:hint="eastAsia"/>
        </w:rPr>
        <w:t>控制</w:t>
      </w:r>
      <w:r>
        <w:t>文件</w:t>
      </w:r>
      <w:r>
        <w:rPr>
          <w:rFonts w:hint="eastAsia"/>
        </w:rPr>
        <w:t>名称</w:t>
      </w:r>
    </w:p>
    <w:p w:rsidR="005C396B" w:rsidRDefault="005C396B" w:rsidP="005C396B">
      <w:r>
        <w:rPr>
          <w:rFonts w:hint="eastAsia"/>
        </w:rPr>
        <w:t>处理逻辑</w:t>
      </w:r>
      <w:r>
        <w:t>：</w:t>
      </w:r>
      <w:proofErr w:type="gramStart"/>
      <w:r>
        <w:t>鹰谷</w:t>
      </w:r>
      <w:r>
        <w:rPr>
          <w:rFonts w:hint="eastAsia"/>
        </w:rPr>
        <w:t>查询</w:t>
      </w:r>
      <w:proofErr w:type="gramEnd"/>
      <w:r>
        <w:t>控制文件数据入库进度，返回本批次数据入库进度</w:t>
      </w:r>
      <w:r w:rsidR="00312F96">
        <w:t>；</w:t>
      </w:r>
    </w:p>
    <w:p w:rsidR="00312F96" w:rsidRDefault="00312F96" w:rsidP="005C396B">
      <w:r>
        <w:t>输出：</w:t>
      </w:r>
      <w:r>
        <w:rPr>
          <w:rFonts w:hint="eastAsia"/>
        </w:rPr>
        <w:t>错误</w:t>
      </w:r>
      <w:r>
        <w:t>代码、错误描述</w:t>
      </w:r>
      <w:r>
        <w:rPr>
          <w:rFonts w:hint="eastAsia"/>
        </w:rPr>
        <w:t>、</w:t>
      </w:r>
      <w:r>
        <w:t>本批次数据入库状态（尚未入库、入库中、入库完成），并返回入库</w:t>
      </w:r>
      <w:r>
        <w:rPr>
          <w:rFonts w:hint="eastAsia"/>
        </w:rPr>
        <w:t>详细</w:t>
      </w:r>
      <w:r>
        <w:t>进度</w:t>
      </w:r>
      <w:r>
        <w:rPr>
          <w:rFonts w:hint="eastAsia"/>
        </w:rPr>
        <w:t>的</w:t>
      </w:r>
      <w:r>
        <w:t>XML</w:t>
      </w:r>
      <w:r>
        <w:rPr>
          <w:rFonts w:hint="eastAsia"/>
        </w:rPr>
        <w:t>或JSON数据</w:t>
      </w:r>
      <w:r>
        <w:t>（</w:t>
      </w:r>
      <w:r>
        <w:rPr>
          <w:rFonts w:hint="eastAsia"/>
        </w:rPr>
        <w:t>文献总数</w:t>
      </w:r>
      <w:r>
        <w:t>、</w:t>
      </w:r>
      <w:r>
        <w:rPr>
          <w:rFonts w:hint="eastAsia"/>
        </w:rPr>
        <w:t>文件</w:t>
      </w:r>
      <w:r>
        <w:t>总数、</w:t>
      </w:r>
      <w:r>
        <w:rPr>
          <w:rFonts w:hint="eastAsia"/>
        </w:rPr>
        <w:t>成功</w:t>
      </w:r>
      <w:r>
        <w:t>入库记录数、</w:t>
      </w:r>
      <w:r>
        <w:rPr>
          <w:rFonts w:hint="eastAsia"/>
        </w:rPr>
        <w:t>出错</w:t>
      </w:r>
      <w:r>
        <w:t>记录数，以及每个</w:t>
      </w:r>
      <w:r>
        <w:rPr>
          <w:rFonts w:hint="eastAsia"/>
        </w:rPr>
        <w:t>数据</w:t>
      </w:r>
      <w:r>
        <w:t>索引文件</w:t>
      </w:r>
      <w:r>
        <w:rPr>
          <w:rFonts w:hint="eastAsia"/>
        </w:rPr>
        <w:t>入库</w:t>
      </w:r>
      <w:r>
        <w:t>明细</w:t>
      </w:r>
      <w:r>
        <w:rPr>
          <w:rFonts w:hint="eastAsia"/>
        </w:rPr>
        <w:t>[数据</w:t>
      </w:r>
      <w:r>
        <w:t>索引文件名称、</w:t>
      </w:r>
      <w:r>
        <w:rPr>
          <w:rFonts w:hint="eastAsia"/>
        </w:rPr>
        <w:t>文献</w:t>
      </w:r>
      <w:r>
        <w:t>总数、文件总数、入库记录数、出错记录数</w:t>
      </w:r>
      <w:r>
        <w:rPr>
          <w:rFonts w:hint="eastAsia"/>
        </w:rPr>
        <w:t>]</w:t>
      </w:r>
      <w:r>
        <w:t>）；</w:t>
      </w:r>
    </w:p>
    <w:p w:rsidR="00312F96" w:rsidRDefault="00312F96" w:rsidP="005C396B">
      <w:r>
        <w:rPr>
          <w:rFonts w:hint="eastAsia"/>
        </w:rPr>
        <w:t>实现</w:t>
      </w:r>
      <w:r>
        <w:t>方式</w:t>
      </w:r>
      <w:r>
        <w:rPr>
          <w:rFonts w:hint="eastAsia"/>
        </w:rPr>
        <w:t>：REST接口</w:t>
      </w:r>
    </w:p>
    <w:p w:rsidR="00F2021F" w:rsidRDefault="00F2021F" w:rsidP="00F2021F">
      <w:pPr>
        <w:pStyle w:val="3"/>
        <w:spacing w:before="120"/>
      </w:pPr>
      <w:bookmarkStart w:id="23" w:name="_Toc416976805"/>
      <w:r>
        <w:rPr>
          <w:rFonts w:hint="eastAsia"/>
        </w:rPr>
        <w:t>数据</w:t>
      </w:r>
      <w:r>
        <w:t>加载调用通知接口</w:t>
      </w:r>
      <w:bookmarkEnd w:id="23"/>
    </w:p>
    <w:p w:rsidR="00F2021F" w:rsidRDefault="00F2021F" w:rsidP="00F2021F">
      <w:r>
        <w:rPr>
          <w:rFonts w:hint="eastAsia"/>
        </w:rPr>
        <w:t>输入</w:t>
      </w:r>
      <w:r>
        <w:t>：控制文件名称</w:t>
      </w:r>
      <w:r w:rsidR="00F3253A">
        <w:rPr>
          <w:rFonts w:hint="eastAsia"/>
        </w:rPr>
        <w:t>、加载</w:t>
      </w:r>
      <w:r w:rsidR="00F3253A">
        <w:t>时间（</w:t>
      </w:r>
      <w:r w:rsidR="00F3253A">
        <w:rPr>
          <w:rFonts w:hint="eastAsia"/>
        </w:rPr>
        <w:t>14位YYYYMMDDHHMISS的</w:t>
      </w:r>
      <w:r w:rsidR="00F3253A">
        <w:t>字符串）</w:t>
      </w:r>
    </w:p>
    <w:p w:rsidR="00F2021F" w:rsidRDefault="00F2021F" w:rsidP="00F2021F">
      <w:r>
        <w:rPr>
          <w:rFonts w:hint="eastAsia"/>
        </w:rPr>
        <w:t>处理逻辑</w:t>
      </w:r>
      <w:r w:rsidR="00BC7365">
        <w:rPr>
          <w:rFonts w:hint="eastAsia"/>
        </w:rPr>
        <w:t>：</w:t>
      </w:r>
      <w:proofErr w:type="gramStart"/>
      <w:r w:rsidR="00BC7365">
        <w:t>鹰谷接收</w:t>
      </w:r>
      <w:proofErr w:type="gramEnd"/>
      <w:r w:rsidR="00BC7365">
        <w:t>到控制文件名称后，判断是否已经启动本批次数据加载；</w:t>
      </w:r>
      <w:r w:rsidR="00F3253A">
        <w:rPr>
          <w:rFonts w:hint="eastAsia"/>
        </w:rPr>
        <w:t>如</w:t>
      </w:r>
      <w:r w:rsidR="00F3253A">
        <w:t>未启动</w:t>
      </w:r>
      <w:r w:rsidR="00F3253A">
        <w:rPr>
          <w:rFonts w:hint="eastAsia"/>
        </w:rPr>
        <w:t>控制</w:t>
      </w:r>
      <w:r w:rsidR="00F3253A">
        <w:t>文件</w:t>
      </w:r>
      <w:r w:rsidR="00F3253A">
        <w:rPr>
          <w:rFonts w:hint="eastAsia"/>
        </w:rPr>
        <w:t>对应的数据</w:t>
      </w:r>
      <w:r w:rsidR="00F3253A">
        <w:t>加载，</w:t>
      </w:r>
      <w:r w:rsidR="00F3253A">
        <w:rPr>
          <w:rFonts w:hint="eastAsia"/>
        </w:rPr>
        <w:t>则按照</w:t>
      </w:r>
      <w:r w:rsidR="00F3253A">
        <w:t>要求时间启动</w:t>
      </w:r>
      <w:r w:rsidR="00F3253A">
        <w:rPr>
          <w:rFonts w:hint="eastAsia"/>
        </w:rPr>
        <w:t>本批次</w:t>
      </w:r>
      <w:r w:rsidR="00F3253A">
        <w:t>数据加载；</w:t>
      </w:r>
    </w:p>
    <w:p w:rsidR="00F3253A" w:rsidRDefault="00F3253A" w:rsidP="00F2021F">
      <w:r>
        <w:rPr>
          <w:rFonts w:hint="eastAsia"/>
        </w:rPr>
        <w:t>输出：调用</w:t>
      </w:r>
      <w:r>
        <w:t>结果</w:t>
      </w:r>
      <w:r>
        <w:rPr>
          <w:rFonts w:hint="eastAsia"/>
        </w:rPr>
        <w:t>的返回</w:t>
      </w:r>
      <w:r>
        <w:t>代码、返回结果描述</w:t>
      </w:r>
    </w:p>
    <w:p w:rsidR="005C396B" w:rsidRDefault="00F3253A" w:rsidP="005C396B">
      <w:r>
        <w:rPr>
          <w:rFonts w:hint="eastAsia"/>
        </w:rPr>
        <w:t>实现方式</w:t>
      </w:r>
      <w:r>
        <w:t>：</w:t>
      </w:r>
      <w:r>
        <w:rPr>
          <w:rFonts w:hint="eastAsia"/>
        </w:rPr>
        <w:t>REST接口</w:t>
      </w:r>
    </w:p>
    <w:p w:rsidR="0044376D" w:rsidRDefault="0044376D" w:rsidP="0044376D">
      <w:pPr>
        <w:pStyle w:val="2"/>
        <w:spacing w:before="120" w:after="120"/>
      </w:pPr>
      <w:bookmarkStart w:id="24" w:name="_Toc416976806"/>
      <w:r>
        <w:rPr>
          <w:rFonts w:hint="eastAsia"/>
        </w:rPr>
        <w:lastRenderedPageBreak/>
        <w:t>化学</w:t>
      </w:r>
      <w:r>
        <w:t>数据</w:t>
      </w:r>
      <w:r w:rsidR="0090579C">
        <w:rPr>
          <w:rFonts w:hint="eastAsia"/>
        </w:rPr>
        <w:t>更新</w:t>
      </w:r>
      <w:r>
        <w:t>文件定义</w:t>
      </w:r>
      <w:bookmarkEnd w:id="24"/>
    </w:p>
    <w:p w:rsidR="0044376D" w:rsidRDefault="00F30E8C" w:rsidP="00F30E8C">
      <w:pPr>
        <w:pStyle w:val="3"/>
        <w:spacing w:before="120"/>
      </w:pPr>
      <w:bookmarkStart w:id="25" w:name="_Toc416976807"/>
      <w:r>
        <w:rPr>
          <w:rFonts w:hint="eastAsia"/>
        </w:rPr>
        <w:t>化学数据</w:t>
      </w:r>
      <w:r>
        <w:t>控制文件</w:t>
      </w:r>
      <w:bookmarkEnd w:id="25"/>
    </w:p>
    <w:p w:rsidR="00F30E8C" w:rsidRDefault="00C70CB7" w:rsidP="00F30E8C">
      <w:r>
        <w:rPr>
          <w:rFonts w:hint="eastAsia"/>
        </w:rPr>
        <w:t>数据</w:t>
      </w:r>
      <w:r>
        <w:t>控制文件用于</w:t>
      </w:r>
      <w:r>
        <w:rPr>
          <w:rFonts w:hint="eastAsia"/>
        </w:rPr>
        <w:t>表示</w:t>
      </w:r>
      <w:r>
        <w:t>数据交换批次</w:t>
      </w:r>
      <w:r>
        <w:rPr>
          <w:rFonts w:hint="eastAsia"/>
        </w:rPr>
        <w:t>。数据</w:t>
      </w:r>
      <w:r>
        <w:t>控制文件</w:t>
      </w:r>
      <w:r w:rsidR="00A2279F">
        <w:t>符合</w:t>
      </w:r>
      <w:r>
        <w:rPr>
          <w:rFonts w:hint="eastAsia"/>
        </w:rPr>
        <w:t>XML格式</w:t>
      </w:r>
      <w:r>
        <w:t>规范，</w:t>
      </w:r>
      <w:r>
        <w:rPr>
          <w:rFonts w:hint="eastAsia"/>
        </w:rPr>
        <w:t>文件</w:t>
      </w:r>
      <w:r>
        <w:t>编码为</w:t>
      </w:r>
      <w:r>
        <w:rPr>
          <w:rFonts w:hint="eastAsia"/>
        </w:rPr>
        <w:t>UTF-8。</w:t>
      </w:r>
    </w:p>
    <w:p w:rsidR="00C70CB7" w:rsidRPr="00C70CB7" w:rsidRDefault="00C70CB7" w:rsidP="00A07717">
      <w:pPr>
        <w:pStyle w:val="af2"/>
        <w:numPr>
          <w:ilvl w:val="0"/>
          <w:numId w:val="3"/>
        </w:numPr>
        <w:ind w:firstLineChars="0"/>
      </w:pPr>
      <w:bookmarkStart w:id="26" w:name="_Toc415647069"/>
      <w:r>
        <w:rPr>
          <w:rFonts w:hint="eastAsia"/>
        </w:rPr>
        <w:t>数据</w:t>
      </w:r>
      <w:r>
        <w:t>控制文件</w:t>
      </w:r>
      <w:r>
        <w:rPr>
          <w:rFonts w:hint="eastAsia"/>
        </w:rPr>
        <w:t>定义</w:t>
      </w:r>
      <w:bookmarkEnd w:id="26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41"/>
        <w:gridCol w:w="1215"/>
        <w:gridCol w:w="5046"/>
      </w:tblGrid>
      <w:tr w:rsidR="00C70CB7" w:rsidRPr="00CC1364" w:rsidTr="00C775A8">
        <w:trPr>
          <w:trHeight w:val="54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70CB7" w:rsidRPr="00CC1364" w:rsidRDefault="00C70CB7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70CB7" w:rsidRPr="00CC1364" w:rsidRDefault="00C70CB7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节点类型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70CB7" w:rsidRPr="00CC1364" w:rsidRDefault="00C70CB7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说明</w:t>
            </w:r>
          </w:p>
        </w:tc>
      </w:tr>
      <w:tr w:rsidR="00C70CB7" w:rsidRPr="00CC1364" w:rsidTr="00C775A8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CB7" w:rsidRPr="00CC1364" w:rsidRDefault="00C70CB7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6E4FA4">
              <w:rPr>
                <w:color w:val="000000"/>
                <w:sz w:val="22"/>
              </w:rPr>
              <w:t>control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C70CB7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CC1364" w:rsidRDefault="00C70CB7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type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CC1364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</w:t>
            </w:r>
            <w:r>
              <w:rPr>
                <w:color w:val="000000"/>
                <w:sz w:val="22"/>
              </w:rPr>
              <w:t>资源类型。</w:t>
            </w:r>
          </w:p>
          <w:p w:rsidR="00C70CB7" w:rsidRPr="00BD33E4" w:rsidRDefault="00C70CB7" w:rsidP="00FE19C5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CHEMICAL：化学</w:t>
            </w:r>
            <w:r>
              <w:rPr>
                <w:color w:val="000000"/>
                <w:sz w:val="22"/>
              </w:rPr>
              <w:t>物质</w:t>
            </w:r>
            <w:r>
              <w:rPr>
                <w:rFonts w:hint="eastAsia"/>
                <w:color w:val="000000"/>
                <w:sz w:val="22"/>
              </w:rPr>
              <w:t>（</w:t>
            </w:r>
            <w:r>
              <w:rPr>
                <w:color w:val="000000"/>
                <w:sz w:val="22"/>
              </w:rPr>
              <w:t>指</w:t>
            </w:r>
            <w:r>
              <w:rPr>
                <w:rFonts w:hint="eastAsia"/>
                <w:color w:val="000000"/>
                <w:sz w:val="22"/>
              </w:rPr>
              <w:t>专利文献与</w:t>
            </w:r>
            <w:r>
              <w:rPr>
                <w:color w:val="000000"/>
                <w:sz w:val="22"/>
              </w:rPr>
              <w:t>化学物质</w:t>
            </w:r>
            <w:r>
              <w:rPr>
                <w:rFonts w:hint="eastAsia"/>
                <w:color w:val="000000"/>
                <w:sz w:val="22"/>
              </w:rPr>
              <w:t>对照</w:t>
            </w:r>
            <w:r>
              <w:rPr>
                <w:color w:val="000000"/>
                <w:sz w:val="22"/>
              </w:rPr>
              <w:t>数据</w:t>
            </w:r>
            <w:r>
              <w:rPr>
                <w:rFonts w:hint="eastAsia"/>
                <w:color w:val="000000"/>
                <w:sz w:val="22"/>
              </w:rPr>
              <w:t>）</w:t>
            </w:r>
          </w:p>
        </w:tc>
      </w:tr>
      <w:tr w:rsidR="00C70CB7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BD33E4" w:rsidRDefault="00C70CB7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BD33E4">
              <w:rPr>
                <w:color w:val="000000"/>
                <w:sz w:val="22"/>
              </w:rPr>
              <w:t>dowork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CC1364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Default="00C70CB7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是否</w:t>
            </w:r>
            <w:r>
              <w:rPr>
                <w:color w:val="000000"/>
                <w:sz w:val="22"/>
              </w:rPr>
              <w:t>可以启动数据装载。</w:t>
            </w:r>
            <w:r>
              <w:rPr>
                <w:rFonts w:hint="eastAsia"/>
                <w:color w:val="000000"/>
                <w:sz w:val="22"/>
              </w:rPr>
              <w:t>本字段表示数据</w:t>
            </w:r>
            <w:r>
              <w:rPr>
                <w:color w:val="000000"/>
                <w:sz w:val="22"/>
              </w:rPr>
              <w:t>文件是否生成完全，是否可以启动数据装载工作</w:t>
            </w:r>
            <w:r>
              <w:rPr>
                <w:rFonts w:hint="eastAsia"/>
                <w:color w:val="000000"/>
                <w:sz w:val="22"/>
              </w:rPr>
              <w:t>。</w:t>
            </w:r>
          </w:p>
          <w:p w:rsidR="00C70CB7" w:rsidRDefault="00C70CB7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0</w:t>
            </w:r>
            <w:r>
              <w:rPr>
                <w:rFonts w:hint="eastAsia"/>
                <w:color w:val="000000"/>
                <w:sz w:val="22"/>
              </w:rPr>
              <w:t>：</w:t>
            </w:r>
            <w:r>
              <w:rPr>
                <w:color w:val="000000"/>
                <w:sz w:val="22"/>
              </w:rPr>
              <w:t>需等待数据文件</w:t>
            </w:r>
            <w:r>
              <w:rPr>
                <w:rFonts w:hint="eastAsia"/>
                <w:color w:val="000000"/>
                <w:sz w:val="22"/>
              </w:rPr>
              <w:t>完成</w:t>
            </w:r>
          </w:p>
          <w:p w:rsidR="00C70CB7" w:rsidRDefault="00C70CB7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1：</w:t>
            </w:r>
            <w:r>
              <w:rPr>
                <w:color w:val="000000"/>
                <w:sz w:val="22"/>
              </w:rPr>
              <w:t>可以启动数据装载工作</w:t>
            </w:r>
          </w:p>
          <w:p w:rsidR="00C70CB7" w:rsidRPr="00B30BAB" w:rsidRDefault="00C70CB7" w:rsidP="00C775A8">
            <w:pPr>
              <w:widowControl/>
              <w:ind w:firstLine="0"/>
              <w:jc w:val="left"/>
              <w:rPr>
                <w:b/>
                <w:color w:val="000000"/>
                <w:sz w:val="22"/>
              </w:rPr>
            </w:pPr>
            <w:r w:rsidRPr="00B30BAB">
              <w:rPr>
                <w:rFonts w:hint="eastAsia"/>
                <w:b/>
                <w:color w:val="FF0000"/>
                <w:sz w:val="22"/>
              </w:rPr>
              <w:t>当本属性</w:t>
            </w:r>
            <w:r w:rsidRPr="00B30BAB">
              <w:rPr>
                <w:b/>
                <w:color w:val="FF0000"/>
                <w:sz w:val="22"/>
              </w:rPr>
              <w:t>为1时，可以启动数据装载工作，且</w:t>
            </w:r>
            <w:r w:rsidRPr="00B30BAB">
              <w:rPr>
                <w:rFonts w:hint="eastAsia"/>
                <w:b/>
                <w:color w:val="FF0000"/>
                <w:sz w:val="22"/>
              </w:rPr>
              <w:t>一个</w:t>
            </w:r>
            <w:r w:rsidRPr="00B30BAB">
              <w:rPr>
                <w:b/>
                <w:color w:val="FF0000"/>
                <w:sz w:val="22"/>
              </w:rPr>
              <w:t>批次内数据，除删除数据包外可以并发处理。</w:t>
            </w:r>
          </w:p>
        </w:tc>
      </w:tr>
      <w:tr w:rsidR="00C70CB7" w:rsidRPr="00CC1364" w:rsidTr="00C775A8">
        <w:trPr>
          <w:trHeight w:val="270"/>
        </w:trPr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f</w:t>
            </w:r>
            <w:r w:rsidRPr="009F71E3">
              <w:rPr>
                <w:color w:val="000000"/>
                <w:sz w:val="22"/>
              </w:rPr>
              <w:t>ilelist</w:t>
            </w:r>
            <w:proofErr w:type="spellEnd"/>
            <w:r>
              <w:rPr>
                <w:color w:val="000000"/>
                <w:sz w:val="22"/>
              </w:rPr>
              <w:t>\file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C70CB7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CC1364" w:rsidRDefault="00C70CB7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F7700A">
              <w:rPr>
                <w:color w:val="000000"/>
                <w:sz w:val="22"/>
              </w:rPr>
              <w:t>filename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CC1364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CC1364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</w:t>
            </w:r>
            <w:r>
              <w:rPr>
                <w:color w:val="000000"/>
                <w:sz w:val="22"/>
              </w:rPr>
              <w:t>索引</w:t>
            </w:r>
            <w:r>
              <w:rPr>
                <w:rFonts w:hint="eastAsia"/>
                <w:color w:val="000000"/>
                <w:sz w:val="22"/>
              </w:rPr>
              <w:t>文件名称。</w:t>
            </w:r>
          </w:p>
        </w:tc>
      </w:tr>
      <w:tr w:rsidR="00C70CB7" w:rsidRPr="00CC1364" w:rsidTr="00C775A8">
        <w:trPr>
          <w:trHeight w:val="108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CB7" w:rsidRPr="00CC1364" w:rsidRDefault="00C70CB7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0CB7" w:rsidRPr="00CC1364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0CB7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  <w:r w:rsidR="007D7683">
              <w:rPr>
                <w:rFonts w:hint="eastAsia"/>
                <w:color w:val="000000"/>
                <w:sz w:val="22"/>
              </w:rPr>
              <w:t>（优先</w:t>
            </w:r>
            <w:r w:rsidR="007D7683">
              <w:rPr>
                <w:color w:val="000000"/>
                <w:sz w:val="22"/>
              </w:rPr>
              <w:t>处理删除数据包）</w:t>
            </w:r>
          </w:p>
          <w:p w:rsidR="0037586D" w:rsidRDefault="0037586D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C：</w:t>
            </w:r>
            <w:r>
              <w:rPr>
                <w:color w:val="000000"/>
                <w:sz w:val="22"/>
              </w:rPr>
              <w:t>新增</w:t>
            </w:r>
          </w:p>
          <w:p w:rsidR="0037586D" w:rsidRDefault="0037586D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U：更新</w:t>
            </w:r>
          </w:p>
          <w:p w:rsidR="007D7683" w:rsidRDefault="007D7683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D：</w:t>
            </w:r>
            <w:r>
              <w:rPr>
                <w:color w:val="000000"/>
                <w:sz w:val="22"/>
              </w:rPr>
              <w:t>删除</w:t>
            </w:r>
          </w:p>
          <w:p w:rsidR="00C70CB7" w:rsidRDefault="00C70CB7" w:rsidP="0037586D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</w:t>
            </w:r>
            <w:r w:rsidR="00B06574">
              <w:rPr>
                <w:color w:val="000000"/>
                <w:sz w:val="22"/>
              </w:rPr>
              <w:t>U</w:t>
            </w:r>
            <w:r w:rsidRPr="00CC1364">
              <w:rPr>
                <w:rFonts w:hint="eastAsia"/>
                <w:color w:val="000000"/>
                <w:sz w:val="22"/>
              </w:rPr>
              <w:t>：新增</w:t>
            </w:r>
            <w:r w:rsidR="00B06574">
              <w:rPr>
                <w:rFonts w:hint="eastAsia"/>
                <w:color w:val="000000"/>
                <w:sz w:val="22"/>
              </w:rPr>
              <w:t>或更新</w:t>
            </w:r>
          </w:p>
          <w:p w:rsidR="0037586D" w:rsidRPr="00476A0E" w:rsidRDefault="0037586D" w:rsidP="0037586D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</w:t>
            </w:r>
            <w:r>
              <w:rPr>
                <w:color w:val="000000"/>
                <w:sz w:val="22"/>
              </w:rPr>
              <w:t>中国专利文献，</w:t>
            </w:r>
            <w:r>
              <w:rPr>
                <w:rFonts w:hint="eastAsia"/>
                <w:color w:val="000000"/>
                <w:sz w:val="22"/>
              </w:rPr>
              <w:t>涉及</w:t>
            </w:r>
            <w:r>
              <w:rPr>
                <w:color w:val="000000"/>
                <w:sz w:val="22"/>
              </w:rPr>
              <w:t>到</w:t>
            </w:r>
            <w:r>
              <w:rPr>
                <w:rFonts w:hint="eastAsia"/>
                <w:color w:val="000000"/>
                <w:sz w:val="22"/>
              </w:rPr>
              <w:t>需要</w:t>
            </w:r>
            <w:r>
              <w:rPr>
                <w:color w:val="000000"/>
                <w:sz w:val="22"/>
              </w:rPr>
              <w:t>创建新</w:t>
            </w:r>
            <w:r>
              <w:rPr>
                <w:rFonts w:hint="eastAsia"/>
                <w:color w:val="000000"/>
                <w:sz w:val="22"/>
              </w:rPr>
              <w:t>化学</w:t>
            </w:r>
            <w:r>
              <w:rPr>
                <w:color w:val="000000"/>
                <w:sz w:val="22"/>
              </w:rPr>
              <w:t>物质</w:t>
            </w:r>
            <w:r>
              <w:rPr>
                <w:rFonts w:hint="eastAsia"/>
                <w:color w:val="000000"/>
                <w:sz w:val="22"/>
              </w:rPr>
              <w:t>CID问题</w:t>
            </w:r>
            <w:r>
              <w:rPr>
                <w:color w:val="000000"/>
                <w:sz w:val="22"/>
              </w:rPr>
              <w:t>，需要</w:t>
            </w:r>
            <w:r>
              <w:rPr>
                <w:rFonts w:hint="eastAsia"/>
                <w:color w:val="000000"/>
                <w:sz w:val="22"/>
              </w:rPr>
              <w:t>明确</w:t>
            </w:r>
            <w:r>
              <w:rPr>
                <w:color w:val="000000"/>
                <w:sz w:val="22"/>
              </w:rPr>
              <w:t>区分</w:t>
            </w:r>
            <w:r>
              <w:rPr>
                <w:rFonts w:hint="eastAsia"/>
                <w:color w:val="000000"/>
                <w:sz w:val="22"/>
              </w:rPr>
              <w:t>新增</w:t>
            </w:r>
            <w:r>
              <w:rPr>
                <w:color w:val="000000"/>
                <w:sz w:val="22"/>
              </w:rPr>
              <w:t>、</w:t>
            </w:r>
            <w:r>
              <w:rPr>
                <w:rFonts w:hint="eastAsia"/>
                <w:color w:val="000000"/>
                <w:sz w:val="22"/>
              </w:rPr>
              <w:t>更新</w:t>
            </w:r>
            <w:r>
              <w:rPr>
                <w:color w:val="000000"/>
                <w:sz w:val="22"/>
              </w:rPr>
              <w:t>和删除。</w:t>
            </w:r>
          </w:p>
        </w:tc>
      </w:tr>
      <w:tr w:rsidR="00C70CB7" w:rsidRPr="00CC1364" w:rsidTr="008C0BB8">
        <w:trPr>
          <w:trHeight w:val="40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CC1364" w:rsidRDefault="00C70CB7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F7700A">
              <w:rPr>
                <w:color w:val="000000"/>
                <w:sz w:val="22"/>
              </w:rPr>
              <w:t>section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CC1364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0CB7" w:rsidRPr="00CC1364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</w:t>
            </w:r>
            <w:r>
              <w:rPr>
                <w:color w:val="000000"/>
                <w:sz w:val="22"/>
              </w:rPr>
              <w:t>资源类型</w:t>
            </w:r>
            <w:r>
              <w:rPr>
                <w:rFonts w:hint="eastAsia"/>
                <w:color w:val="000000"/>
                <w:sz w:val="22"/>
              </w:rPr>
              <w:t>，扩展字段</w:t>
            </w:r>
            <w:r>
              <w:rPr>
                <w:color w:val="000000"/>
                <w:sz w:val="22"/>
              </w:rPr>
              <w:t>。</w:t>
            </w:r>
          </w:p>
        </w:tc>
      </w:tr>
      <w:tr w:rsidR="00C70CB7" w:rsidRPr="00CC1364" w:rsidTr="008C0BB8">
        <w:trPr>
          <w:trHeight w:val="392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F7700A" w:rsidRDefault="00C70CB7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F7700A">
              <w:rPr>
                <w:color w:val="000000"/>
                <w:sz w:val="22"/>
              </w:rPr>
              <w:t>sequence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CC1364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0CB7" w:rsidRPr="00CC1364" w:rsidRDefault="00C70CB7" w:rsidP="008C0BB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</w:t>
            </w:r>
            <w:r>
              <w:rPr>
                <w:color w:val="000000"/>
                <w:sz w:val="22"/>
              </w:rPr>
              <w:t>加载顺序</w:t>
            </w:r>
            <w:r>
              <w:rPr>
                <w:rFonts w:hint="eastAsia"/>
                <w:color w:val="000000"/>
                <w:sz w:val="22"/>
              </w:rPr>
              <w:t>，扩展</w:t>
            </w:r>
            <w:r>
              <w:rPr>
                <w:color w:val="000000"/>
                <w:sz w:val="22"/>
              </w:rPr>
              <w:t>字段。</w:t>
            </w:r>
          </w:p>
        </w:tc>
      </w:tr>
      <w:tr w:rsidR="00C70CB7" w:rsidRPr="00CC1364" w:rsidTr="008C0BB8">
        <w:trPr>
          <w:trHeight w:val="511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F7700A" w:rsidRDefault="006855E7" w:rsidP="006855E7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m</w:t>
            </w:r>
            <w:r w:rsidR="00C70CB7">
              <w:rPr>
                <w:rFonts w:hint="eastAsia"/>
                <w:color w:val="000000"/>
                <w:sz w:val="22"/>
              </w:rPr>
              <w:t>d5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CB7" w:rsidRPr="00CC1364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0CB7" w:rsidRDefault="00C70CB7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对索引</w:t>
            </w:r>
            <w:r>
              <w:rPr>
                <w:color w:val="000000"/>
                <w:sz w:val="22"/>
              </w:rPr>
              <w:t>文件校验字段。</w:t>
            </w:r>
          </w:p>
        </w:tc>
      </w:tr>
    </w:tbl>
    <w:p w:rsidR="00C70CB7" w:rsidRDefault="005A10DA" w:rsidP="00A07717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化学</w:t>
      </w:r>
      <w:r>
        <w:t>控制文件样例：</w:t>
      </w:r>
    </w:p>
    <w:p w:rsidR="005A10DA" w:rsidRDefault="00B76718" w:rsidP="00F30E8C">
      <w:r>
        <w:object w:dxaOrig="1551" w:dyaOrig="1064">
          <v:shape id="_x0000_i1027" type="#_x0000_t75" style="width:79pt;height:50.35pt" o:ole="">
            <v:imagedata r:id="rId15" o:title=""/>
          </v:shape>
          <o:OLEObject Type="Embed" ProgID="Package" ShapeID="_x0000_i1027" DrawAspect="Icon" ObjectID="_1490771718" r:id="rId16"/>
        </w:object>
      </w:r>
    </w:p>
    <w:p w:rsidR="005A10DA" w:rsidRDefault="00B6424B" w:rsidP="00B6424B">
      <w:pPr>
        <w:pStyle w:val="3"/>
        <w:spacing w:before="120"/>
      </w:pPr>
      <w:bookmarkStart w:id="27" w:name="_Toc416976808"/>
      <w:r>
        <w:rPr>
          <w:rFonts w:hint="eastAsia"/>
        </w:rPr>
        <w:t>化学数据</w:t>
      </w:r>
      <w:r>
        <w:t>索引文件</w:t>
      </w:r>
      <w:bookmarkEnd w:id="27"/>
    </w:p>
    <w:p w:rsidR="00A836FB" w:rsidRDefault="00A836FB" w:rsidP="00A836FB">
      <w:pPr>
        <w:pStyle w:val="4"/>
        <w:spacing w:before="120"/>
      </w:pPr>
      <w:r>
        <w:rPr>
          <w:rFonts w:hint="eastAsia"/>
        </w:rPr>
        <w:t>中国</w:t>
      </w:r>
      <w:r>
        <w:t>化学数据索引文件</w:t>
      </w:r>
    </w:p>
    <w:p w:rsidR="00B6424B" w:rsidRDefault="004A432C" w:rsidP="00F52359">
      <w:r>
        <w:rPr>
          <w:rFonts w:hint="eastAsia"/>
        </w:rPr>
        <w:t>中国</w:t>
      </w:r>
      <w:r>
        <w:t>化学</w:t>
      </w:r>
      <w:r w:rsidR="00F52359">
        <w:rPr>
          <w:rFonts w:hint="eastAsia"/>
        </w:rPr>
        <w:t>数据</w:t>
      </w:r>
      <w:r w:rsidR="00F52359">
        <w:t>索引文件</w:t>
      </w:r>
      <w:r w:rsidR="00A2279F">
        <w:t>符合</w:t>
      </w:r>
      <w:r w:rsidR="00F52359">
        <w:rPr>
          <w:rFonts w:hint="eastAsia"/>
        </w:rPr>
        <w:t>XML格式</w:t>
      </w:r>
      <w:r w:rsidR="00F52359">
        <w:t>规范，</w:t>
      </w:r>
      <w:r w:rsidR="00F52359">
        <w:rPr>
          <w:rFonts w:hint="eastAsia"/>
        </w:rPr>
        <w:t>文件</w:t>
      </w:r>
      <w:r w:rsidR="00F52359">
        <w:t>编码为</w:t>
      </w:r>
      <w:r w:rsidR="00F52359">
        <w:rPr>
          <w:rFonts w:hint="eastAsia"/>
        </w:rPr>
        <w:t>UTF-8。</w:t>
      </w:r>
      <w:r w:rsidR="00BE561E">
        <w:rPr>
          <w:rFonts w:hint="eastAsia"/>
        </w:rPr>
        <w:t>中国</w:t>
      </w:r>
      <w:r w:rsidR="00BE561E">
        <w:t>化学数据索引文件无对应的数据包文件，</w:t>
      </w:r>
      <w:r w:rsidR="00BE561E">
        <w:rPr>
          <w:rFonts w:hint="eastAsia"/>
        </w:rPr>
        <w:t>在索引</w:t>
      </w:r>
      <w:r w:rsidR="00BE561E">
        <w:t>文件上提供化学对应的</w:t>
      </w:r>
      <w:proofErr w:type="spellStart"/>
      <w:r w:rsidR="00BE561E">
        <w:rPr>
          <w:rFonts w:hint="eastAsia"/>
        </w:rPr>
        <w:t>simles</w:t>
      </w:r>
      <w:proofErr w:type="spellEnd"/>
      <w:r w:rsidR="00BE561E">
        <w:rPr>
          <w:rFonts w:hint="eastAsia"/>
        </w:rPr>
        <w:t>数据</w:t>
      </w:r>
      <w:r w:rsidR="00BE561E">
        <w:t>。</w:t>
      </w:r>
    </w:p>
    <w:p w:rsidR="00F52359" w:rsidRDefault="007E29B3" w:rsidP="00A07717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化学</w:t>
      </w:r>
      <w:r>
        <w:t>数据索引文件定义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41"/>
        <w:gridCol w:w="1215"/>
        <w:gridCol w:w="5046"/>
      </w:tblGrid>
      <w:tr w:rsidR="007E29B3" w:rsidRPr="00CC1364" w:rsidTr="00C775A8">
        <w:trPr>
          <w:trHeight w:val="54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7E29B3" w:rsidRPr="00CC1364" w:rsidRDefault="007E29B3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7E29B3" w:rsidRPr="00CC1364" w:rsidRDefault="007E29B3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节点类型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7E29B3" w:rsidRPr="00CC1364" w:rsidRDefault="007E29B3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说明</w:t>
            </w:r>
          </w:p>
        </w:tc>
      </w:tr>
      <w:tr w:rsidR="007E29B3" w:rsidRPr="00CC1364" w:rsidTr="00C775A8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29B3" w:rsidRPr="00CC1364" w:rsidRDefault="007E29B3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8D4C0A">
              <w:rPr>
                <w:color w:val="000000"/>
                <w:sz w:val="22"/>
              </w:rPr>
              <w:t>content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BE561E" w:rsidRPr="00CC1364" w:rsidTr="00BE561E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561E" w:rsidRPr="00CC1364" w:rsidRDefault="00BE561E" w:rsidP="00BE561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contenttype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561E" w:rsidRPr="00CC1364" w:rsidRDefault="00BE561E" w:rsidP="00BE561E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561E" w:rsidRDefault="00BE561E" w:rsidP="00BE561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用于</w:t>
            </w:r>
            <w:r>
              <w:rPr>
                <w:color w:val="000000"/>
                <w:sz w:val="22"/>
              </w:rPr>
              <w:t>区分中国化学结构和国外化学结构数据</w:t>
            </w:r>
            <w:r w:rsidR="00465DB1">
              <w:rPr>
                <w:rFonts w:hint="eastAsia"/>
                <w:color w:val="000000"/>
                <w:sz w:val="22"/>
              </w:rPr>
              <w:t>。</w:t>
            </w:r>
          </w:p>
          <w:p w:rsidR="00465DB1" w:rsidRDefault="00465DB1" w:rsidP="00BE561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465DB1">
              <w:rPr>
                <w:color w:val="000000"/>
                <w:sz w:val="22"/>
              </w:rPr>
              <w:t>CHEM_CN</w:t>
            </w:r>
            <w:r>
              <w:rPr>
                <w:rFonts w:hint="eastAsia"/>
                <w:color w:val="000000"/>
                <w:sz w:val="22"/>
              </w:rPr>
              <w:t>：中国</w:t>
            </w:r>
            <w:r>
              <w:rPr>
                <w:color w:val="000000"/>
                <w:sz w:val="22"/>
              </w:rPr>
              <w:t>化学</w:t>
            </w:r>
            <w:r>
              <w:rPr>
                <w:rFonts w:hint="eastAsia"/>
                <w:color w:val="000000"/>
                <w:sz w:val="22"/>
              </w:rPr>
              <w:t>数据</w:t>
            </w:r>
            <w:r w:rsidR="004358BC">
              <w:rPr>
                <w:rFonts w:hint="eastAsia"/>
                <w:color w:val="000000"/>
                <w:sz w:val="22"/>
              </w:rPr>
              <w:t>（中国</w:t>
            </w:r>
            <w:r w:rsidR="004358BC">
              <w:rPr>
                <w:color w:val="000000"/>
                <w:sz w:val="22"/>
              </w:rPr>
              <w:t>专利数据无数据包文件）</w:t>
            </w:r>
          </w:p>
          <w:p w:rsidR="00BE561E" w:rsidRPr="00CC1364" w:rsidRDefault="00465DB1" w:rsidP="00BE561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其他情况</w:t>
            </w:r>
            <w:r>
              <w:rPr>
                <w:color w:val="000000"/>
                <w:sz w:val="22"/>
              </w:rPr>
              <w:t>或无此节点：非中国化学数据</w:t>
            </w:r>
          </w:p>
        </w:tc>
      </w:tr>
      <w:tr w:rsidR="00BE561E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561E" w:rsidRPr="00CC1364" w:rsidRDefault="00BE561E" w:rsidP="00BE561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dateExchange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561E" w:rsidRPr="00CC1364" w:rsidRDefault="00BE561E" w:rsidP="00BE561E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561E" w:rsidRPr="00CC1364" w:rsidRDefault="00BE561E" w:rsidP="00BE561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数据交付日期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</w:p>
        </w:tc>
      </w:tr>
      <w:tr w:rsidR="00BE561E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561E" w:rsidRPr="00CC1364" w:rsidRDefault="00BE561E" w:rsidP="00BE561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dateProduced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561E" w:rsidRPr="00CC1364" w:rsidRDefault="00BE561E" w:rsidP="00BE561E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561E" w:rsidRPr="00CC1364" w:rsidRDefault="00BE561E" w:rsidP="00BE561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数据生产日期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</w:p>
        </w:tc>
      </w:tr>
      <w:tr w:rsidR="00CC2E1F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patcnt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数据包内</w:t>
            </w:r>
            <w:r>
              <w:rPr>
                <w:color w:val="000000"/>
                <w:sz w:val="22"/>
              </w:rPr>
              <w:t>专利文献</w:t>
            </w:r>
            <w:r>
              <w:rPr>
                <w:rFonts w:hint="eastAsia"/>
                <w:color w:val="000000"/>
                <w:sz w:val="22"/>
              </w:rPr>
              <w:t>数量</w:t>
            </w:r>
          </w:p>
        </w:tc>
      </w:tr>
      <w:tr w:rsidR="00CC2E1F" w:rsidRPr="00CC1364" w:rsidTr="00C775A8">
        <w:trPr>
          <w:trHeight w:val="108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E1F" w:rsidRPr="00CC1364" w:rsidRDefault="00CC2E1F" w:rsidP="00CC2E1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1DD9" w:rsidRDefault="00F41DD9" w:rsidP="00F41DD9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</w:p>
          <w:p w:rsidR="00F41DD9" w:rsidRDefault="00F41DD9" w:rsidP="00F41DD9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C：新增</w:t>
            </w:r>
          </w:p>
          <w:p w:rsidR="00CC2E1F" w:rsidRPr="00CC1364" w:rsidRDefault="00F41DD9" w:rsidP="005C1887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D：</w:t>
            </w:r>
            <w:r>
              <w:rPr>
                <w:color w:val="000000"/>
                <w:sz w:val="22"/>
              </w:rPr>
              <w:t>删除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</w:tc>
      </w:tr>
      <w:tr w:rsidR="00CC2E1F" w:rsidRPr="00CC1364" w:rsidTr="00C775A8">
        <w:trPr>
          <w:trHeight w:val="413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 w:rsidRPr="00CC1364"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CC2E1F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t</w:t>
            </w:r>
            <w:r w:rsidRPr="00CC1364">
              <w:rPr>
                <w:rFonts w:hint="eastAsia"/>
                <w:color w:val="000000"/>
                <w:sz w:val="22"/>
              </w:rPr>
              <w:t>opic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数据主题</w:t>
            </w:r>
          </w:p>
        </w:tc>
      </w:tr>
      <w:tr w:rsidR="00CC2E1F" w:rsidRPr="00CC1364" w:rsidTr="00C775A8">
        <w:trPr>
          <w:trHeight w:val="41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c</w:t>
            </w:r>
            <w:r w:rsidRPr="00CC1364">
              <w:rPr>
                <w:rFonts w:hint="eastAsia"/>
                <w:color w:val="000000"/>
                <w:sz w:val="22"/>
              </w:rPr>
              <w:t>ountry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国别</w:t>
            </w:r>
            <w:r>
              <w:rPr>
                <w:rFonts w:hint="eastAsia"/>
                <w:color w:val="000000"/>
                <w:sz w:val="22"/>
              </w:rPr>
              <w:t>，符合国别</w:t>
            </w:r>
            <w:r>
              <w:rPr>
                <w:color w:val="000000"/>
                <w:sz w:val="22"/>
              </w:rPr>
              <w:t>标准代码</w:t>
            </w:r>
          </w:p>
        </w:tc>
      </w:tr>
      <w:tr w:rsidR="00CC2E1F" w:rsidRPr="00CC1364" w:rsidTr="00C775A8">
        <w:trPr>
          <w:trHeight w:val="1256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docNumber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2E1F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案卷编号</w:t>
            </w:r>
          </w:p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对于</w:t>
            </w:r>
            <w:r>
              <w:rPr>
                <w:color w:val="000000"/>
                <w:sz w:val="22"/>
              </w:rPr>
              <w:t>专利著录项目数据</w:t>
            </w:r>
            <w:r>
              <w:rPr>
                <w:rFonts w:hint="eastAsia"/>
                <w:color w:val="000000"/>
                <w:sz w:val="22"/>
              </w:rPr>
              <w:t>包</w:t>
            </w:r>
            <w:r>
              <w:rPr>
                <w:color w:val="000000"/>
                <w:sz w:val="22"/>
              </w:rPr>
              <w:t>，</w:t>
            </w:r>
            <w:r>
              <w:rPr>
                <w:rFonts w:hint="eastAsia"/>
                <w:color w:val="000000"/>
                <w:sz w:val="22"/>
              </w:rPr>
              <w:t>“国别</w:t>
            </w:r>
            <w:r>
              <w:rPr>
                <w:color w:val="000000"/>
                <w:sz w:val="22"/>
              </w:rPr>
              <w:t>+案卷编号+</w:t>
            </w:r>
            <w:r>
              <w:rPr>
                <w:rFonts w:hint="eastAsia"/>
                <w:color w:val="000000"/>
                <w:sz w:val="22"/>
              </w:rPr>
              <w:t>文献</w:t>
            </w:r>
            <w:r>
              <w:rPr>
                <w:color w:val="000000"/>
                <w:sz w:val="22"/>
              </w:rPr>
              <w:t>类型”三</w:t>
            </w:r>
            <w:r>
              <w:rPr>
                <w:rFonts w:hint="eastAsia"/>
                <w:color w:val="000000"/>
                <w:sz w:val="22"/>
              </w:rPr>
              <w:t>字段</w:t>
            </w:r>
            <w:r>
              <w:rPr>
                <w:color w:val="000000"/>
                <w:sz w:val="22"/>
              </w:rPr>
              <w:t>关联是</w:t>
            </w: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</w:t>
            </w:r>
            <w:r>
              <w:rPr>
                <w:rFonts w:hint="eastAsia"/>
                <w:color w:val="000000"/>
                <w:sz w:val="22"/>
              </w:rPr>
              <w:t>的</w:t>
            </w:r>
            <w:r>
              <w:rPr>
                <w:color w:val="000000"/>
                <w:sz w:val="22"/>
              </w:rPr>
              <w:t>文献号</w:t>
            </w:r>
            <w:r>
              <w:rPr>
                <w:rFonts w:hint="eastAsia"/>
                <w:color w:val="000000"/>
                <w:sz w:val="22"/>
              </w:rPr>
              <w:t>；</w:t>
            </w:r>
            <w:r w:rsidRPr="00CC1364">
              <w:rPr>
                <w:color w:val="000000"/>
                <w:sz w:val="22"/>
              </w:rPr>
              <w:t xml:space="preserve"> </w:t>
            </w:r>
          </w:p>
        </w:tc>
      </w:tr>
      <w:tr w:rsidR="00CC2E1F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kind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文献类型</w:t>
            </w:r>
          </w:p>
        </w:tc>
      </w:tr>
      <w:tr w:rsidR="00CC2E1F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PNO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原始</w:t>
            </w:r>
            <w:r>
              <w:rPr>
                <w:color w:val="000000"/>
                <w:sz w:val="22"/>
              </w:rPr>
              <w:t>格式的文献号</w:t>
            </w:r>
          </w:p>
        </w:tc>
      </w:tr>
      <w:tr w:rsidR="00CC2E1F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Default="00CC2E1F" w:rsidP="00CC2E1F">
            <w:pPr>
              <w:widowControl/>
              <w:ind w:firstLine="0"/>
              <w:jc w:val="left"/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PNS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2E1F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</w:t>
            </w:r>
            <w:r>
              <w:rPr>
                <w:rFonts w:hint="eastAsia"/>
                <w:color w:val="000000"/>
                <w:sz w:val="22"/>
              </w:rPr>
              <w:t>的</w:t>
            </w:r>
            <w:r>
              <w:rPr>
                <w:color w:val="000000"/>
                <w:sz w:val="22"/>
              </w:rPr>
              <w:t>文献号</w:t>
            </w:r>
          </w:p>
        </w:tc>
      </w:tr>
      <w:tr w:rsidR="00CC2E1F" w:rsidRPr="00CC1364" w:rsidTr="00C775A8">
        <w:trPr>
          <w:trHeight w:val="41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lastRenderedPageBreak/>
              <w:t>datePublication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2E1F" w:rsidRPr="00CC1364" w:rsidRDefault="00CC2E1F" w:rsidP="00CC2E1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公开日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</w:p>
        </w:tc>
      </w:tr>
      <w:tr w:rsidR="00915170" w:rsidRPr="00CC1364" w:rsidTr="00C775A8">
        <w:trPr>
          <w:trHeight w:val="41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15170" w:rsidRPr="00CC1364" w:rsidRDefault="00915170" w:rsidP="00915170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amount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15170" w:rsidRPr="00CC1364" w:rsidRDefault="00915170" w:rsidP="00915170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5170" w:rsidRPr="00CC1364" w:rsidRDefault="00915170" w:rsidP="00915170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化学式个数</w:t>
            </w:r>
          </w:p>
        </w:tc>
      </w:tr>
      <w:tr w:rsidR="00915170" w:rsidRPr="00CC1364" w:rsidTr="009C6057">
        <w:trPr>
          <w:trHeight w:val="177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15170" w:rsidRPr="00CC1364" w:rsidRDefault="00915170" w:rsidP="00915170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15170" w:rsidRPr="00CC1364" w:rsidRDefault="00915170" w:rsidP="00915170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15170" w:rsidRDefault="00915170" w:rsidP="00915170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</w:p>
          <w:p w:rsidR="00BB5425" w:rsidRDefault="00915170" w:rsidP="00915170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当content节点</w:t>
            </w:r>
            <w:r>
              <w:rPr>
                <w:color w:val="000000"/>
                <w:sz w:val="22"/>
              </w:rPr>
              <w:t>的</w:t>
            </w:r>
            <w:r>
              <w:rPr>
                <w:rFonts w:hint="eastAsia"/>
                <w:color w:val="000000"/>
                <w:sz w:val="22"/>
              </w:rPr>
              <w:t>status属性</w:t>
            </w:r>
            <w:r>
              <w:rPr>
                <w:color w:val="000000"/>
                <w:sz w:val="22"/>
              </w:rPr>
              <w:t>确定后，</w:t>
            </w:r>
            <w:proofErr w:type="spellStart"/>
            <w:r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>
              <w:rPr>
                <w:rFonts w:hint="eastAsia"/>
                <w:color w:val="000000"/>
                <w:sz w:val="22"/>
              </w:rPr>
              <w:t>的status属性</w:t>
            </w:r>
            <w:r>
              <w:rPr>
                <w:color w:val="000000"/>
                <w:sz w:val="22"/>
              </w:rPr>
              <w:t>与上面一致</w:t>
            </w:r>
            <w:r w:rsidRPr="00CC1364">
              <w:rPr>
                <w:rFonts w:hint="eastAsia"/>
                <w:color w:val="000000"/>
                <w:sz w:val="22"/>
              </w:rPr>
              <w:br/>
              <w:t>C：新增</w:t>
            </w:r>
          </w:p>
          <w:p w:rsidR="00915170" w:rsidRPr="00155D15" w:rsidRDefault="00BB5425" w:rsidP="00915170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D：</w:t>
            </w:r>
            <w:r>
              <w:rPr>
                <w:color w:val="000000"/>
                <w:sz w:val="22"/>
              </w:rPr>
              <w:t>删除</w:t>
            </w:r>
            <w:r w:rsidR="00915170" w:rsidRPr="00CC1364">
              <w:rPr>
                <w:rFonts w:hint="eastAsia"/>
                <w:color w:val="000000"/>
                <w:sz w:val="22"/>
              </w:rPr>
              <w:br/>
              <w:t>U：</w:t>
            </w:r>
            <w:r w:rsidR="00915170">
              <w:rPr>
                <w:rFonts w:hint="eastAsia"/>
                <w:color w:val="000000"/>
                <w:sz w:val="22"/>
              </w:rPr>
              <w:t>全字段</w:t>
            </w:r>
            <w:r w:rsidR="00915170" w:rsidRPr="00CC1364">
              <w:rPr>
                <w:rFonts w:hint="eastAsia"/>
                <w:color w:val="000000"/>
                <w:sz w:val="22"/>
              </w:rPr>
              <w:t>更新</w:t>
            </w:r>
          </w:p>
        </w:tc>
      </w:tr>
      <w:tr w:rsidR="00B55C67" w:rsidRPr="00CC1364" w:rsidTr="00C775A8">
        <w:trPr>
          <w:trHeight w:val="539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5C67" w:rsidRPr="00CC1364" w:rsidRDefault="00B55C67" w:rsidP="00B55C67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 w:rsidRPr="00CC1364"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 w:rsidR="00A500C5">
              <w:rPr>
                <w:rFonts w:hint="eastAsia"/>
                <w:color w:val="000000"/>
                <w:sz w:val="22"/>
              </w:rPr>
              <w:t>\</w:t>
            </w:r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SMILES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B55C67" w:rsidRPr="00CC1364" w:rsidTr="00C775A8">
        <w:trPr>
          <w:trHeight w:val="63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5C67" w:rsidRPr="00CC1364" w:rsidRDefault="00B55C67" w:rsidP="00B55C67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SMILES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5C67" w:rsidRPr="00CC1364" w:rsidRDefault="00B55C67" w:rsidP="00B55C67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元素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5C67" w:rsidRPr="00CC1364" w:rsidRDefault="00B55C67" w:rsidP="00B55C67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M</w:t>
            </w:r>
            <w:r>
              <w:rPr>
                <w:rFonts w:hint="eastAsia"/>
                <w:color w:val="000000"/>
                <w:sz w:val="22"/>
              </w:rPr>
              <w:t>ol</w:t>
            </w:r>
            <w:proofErr w:type="spellEnd"/>
            <w:r>
              <w:rPr>
                <w:rFonts w:hint="eastAsia"/>
                <w:color w:val="000000"/>
                <w:sz w:val="22"/>
              </w:rPr>
              <w:t>文件</w:t>
            </w:r>
            <w:r>
              <w:rPr>
                <w:color w:val="000000"/>
                <w:sz w:val="22"/>
              </w:rPr>
              <w:t>转化成的字符串</w:t>
            </w:r>
          </w:p>
        </w:tc>
      </w:tr>
    </w:tbl>
    <w:p w:rsidR="007E29B3" w:rsidRDefault="00FF530F" w:rsidP="00A07717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中国</w:t>
      </w:r>
      <w:r w:rsidR="007E29B3">
        <w:rPr>
          <w:rFonts w:hint="eastAsia"/>
        </w:rPr>
        <w:t>化学数据</w:t>
      </w:r>
      <w:r w:rsidR="007E29B3">
        <w:t>索引文件样例</w:t>
      </w:r>
    </w:p>
    <w:p w:rsidR="002E6F3A" w:rsidRDefault="00C36597" w:rsidP="00246580">
      <w:pPr>
        <w:ind w:left="482" w:firstLine="0"/>
      </w:pPr>
      <w:r>
        <w:t xml:space="preserve"> </w:t>
      </w:r>
      <w:r w:rsidR="009340C3">
        <w:t xml:space="preserve"> </w:t>
      </w:r>
      <w:r w:rsidR="00424D0A">
        <w:object w:dxaOrig="1551" w:dyaOrig="1064">
          <v:shape id="_x0000_i1036" type="#_x0000_t75" style="width:79pt;height:50.35pt" o:ole="">
            <v:imagedata r:id="rId17" o:title=""/>
          </v:shape>
          <o:OLEObject Type="Embed" ProgID="Package" ShapeID="_x0000_i1036" DrawAspect="Icon" ObjectID="_1490771719" r:id="rId18"/>
        </w:object>
      </w:r>
    </w:p>
    <w:p w:rsidR="002253BF" w:rsidRDefault="002253BF" w:rsidP="002253BF">
      <w:pPr>
        <w:pStyle w:val="4"/>
        <w:spacing w:before="120"/>
      </w:pPr>
      <w:r>
        <w:rPr>
          <w:rFonts w:hint="eastAsia"/>
        </w:rPr>
        <w:t>国外</w:t>
      </w:r>
      <w:r>
        <w:t>化学数据索引文件</w:t>
      </w:r>
    </w:p>
    <w:p w:rsidR="007A7550" w:rsidRDefault="00A2279F" w:rsidP="007A7550">
      <w:r>
        <w:rPr>
          <w:rFonts w:hint="eastAsia"/>
        </w:rPr>
        <w:t>国外</w:t>
      </w:r>
      <w:r>
        <w:t>化学</w:t>
      </w:r>
      <w:r w:rsidR="007A7550">
        <w:rPr>
          <w:rFonts w:hint="eastAsia"/>
        </w:rPr>
        <w:t>数据</w:t>
      </w:r>
      <w:r w:rsidR="007A7550">
        <w:t>索引文件</w:t>
      </w:r>
      <w:r w:rsidR="007A7550">
        <w:rPr>
          <w:rFonts w:hint="eastAsia"/>
        </w:rPr>
        <w:t>符合XML格式</w:t>
      </w:r>
      <w:r w:rsidR="007A7550">
        <w:t>规范，</w:t>
      </w:r>
      <w:r w:rsidR="007A7550">
        <w:rPr>
          <w:rFonts w:hint="eastAsia"/>
        </w:rPr>
        <w:t>文件</w:t>
      </w:r>
      <w:r w:rsidR="007A7550">
        <w:t>编码为</w:t>
      </w:r>
      <w:r w:rsidR="007A7550">
        <w:rPr>
          <w:rFonts w:hint="eastAsia"/>
        </w:rPr>
        <w:t>UTF-8。每个</w:t>
      </w:r>
      <w:r w:rsidR="007A7550">
        <w:t>数据索引文件所对应的数据文件</w:t>
      </w:r>
      <w:r w:rsidR="007A7550">
        <w:rPr>
          <w:rFonts w:hint="eastAsia"/>
        </w:rPr>
        <w:t>包</w:t>
      </w:r>
      <w:r w:rsidR="007A7550">
        <w:t>，</w:t>
      </w:r>
      <w:r w:rsidR="007A7550">
        <w:rPr>
          <w:rFonts w:hint="eastAsia"/>
        </w:rPr>
        <w:t>其</w:t>
      </w:r>
      <w:r w:rsidR="007A7550">
        <w:t>大小不超过</w:t>
      </w:r>
      <w:r w:rsidR="007A7550">
        <w:rPr>
          <w:rFonts w:hint="eastAsia"/>
        </w:rPr>
        <w:t>2G。</w:t>
      </w:r>
    </w:p>
    <w:p w:rsidR="007A7550" w:rsidRDefault="007A7550" w:rsidP="007A7550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化学</w:t>
      </w:r>
      <w:r>
        <w:t>数据索引文件定义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41"/>
        <w:gridCol w:w="1215"/>
        <w:gridCol w:w="5046"/>
      </w:tblGrid>
      <w:tr w:rsidR="007A7550" w:rsidRPr="00CC1364" w:rsidTr="00C92E0C">
        <w:trPr>
          <w:trHeight w:val="54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节点类型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说明</w:t>
            </w:r>
          </w:p>
        </w:tc>
      </w:tr>
      <w:tr w:rsidR="007A7550" w:rsidRPr="00CC1364" w:rsidTr="00C92E0C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8D4C0A">
              <w:rPr>
                <w:color w:val="000000"/>
                <w:sz w:val="22"/>
              </w:rPr>
              <w:t>content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7A7550" w:rsidRPr="00CC1364" w:rsidTr="00C92E0C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file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数据压缩包的文件名称</w:t>
            </w:r>
            <w:r>
              <w:rPr>
                <w:rFonts w:hint="eastAsia"/>
                <w:color w:val="000000"/>
                <w:sz w:val="22"/>
              </w:rPr>
              <w:t>，ZIP格式</w:t>
            </w:r>
            <w:r>
              <w:rPr>
                <w:color w:val="000000"/>
                <w:sz w:val="22"/>
              </w:rPr>
              <w:t>压缩</w:t>
            </w:r>
          </w:p>
        </w:tc>
      </w:tr>
      <w:tr w:rsidR="007A7550" w:rsidRPr="00CC1364" w:rsidTr="00C92E0C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dateExchange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数据交付日期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</w:p>
        </w:tc>
      </w:tr>
      <w:tr w:rsidR="007A7550" w:rsidRPr="00CC1364" w:rsidTr="00C92E0C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dateProduced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7550" w:rsidRPr="00CC1364" w:rsidRDefault="007A7550" w:rsidP="00C92E0C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数据生产日期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</w:p>
        </w:tc>
      </w:tr>
      <w:tr w:rsidR="0075594A" w:rsidRPr="00CC1364" w:rsidTr="00C92E0C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patcnt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数据包内</w:t>
            </w:r>
            <w:r>
              <w:rPr>
                <w:color w:val="000000"/>
                <w:sz w:val="22"/>
              </w:rPr>
              <w:t>专利文献</w:t>
            </w:r>
            <w:r>
              <w:rPr>
                <w:rFonts w:hint="eastAsia"/>
                <w:color w:val="000000"/>
                <w:sz w:val="22"/>
              </w:rPr>
              <w:t>数量</w:t>
            </w:r>
          </w:p>
        </w:tc>
      </w:tr>
      <w:tr w:rsidR="0075594A" w:rsidRPr="00CC1364" w:rsidTr="00C92E0C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filecnt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</w:t>
            </w:r>
            <w:r w:rsidRPr="00CC1364">
              <w:rPr>
                <w:rFonts w:hint="eastAsia"/>
                <w:color w:val="000000"/>
                <w:sz w:val="22"/>
              </w:rPr>
              <w:t>包内文件总件数</w:t>
            </w:r>
          </w:p>
        </w:tc>
      </w:tr>
      <w:tr w:rsidR="0075594A" w:rsidRPr="00CC1364" w:rsidTr="00C92E0C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size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数据包大小</w:t>
            </w:r>
          </w:p>
        </w:tc>
      </w:tr>
      <w:tr w:rsidR="0075594A" w:rsidRPr="00CC1364" w:rsidTr="00C92E0C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md5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数据包MD5校验码</w:t>
            </w:r>
            <w:r>
              <w:rPr>
                <w:rFonts w:hint="eastAsia"/>
                <w:color w:val="000000"/>
                <w:sz w:val="22"/>
              </w:rPr>
              <w:t>（</w:t>
            </w:r>
            <w:r>
              <w:rPr>
                <w:color w:val="000000"/>
                <w:sz w:val="22"/>
              </w:rPr>
              <w:t>在数据加载前</w:t>
            </w:r>
            <w:r>
              <w:rPr>
                <w:rFonts w:hint="eastAsia"/>
                <w:color w:val="000000"/>
                <w:sz w:val="22"/>
              </w:rPr>
              <w:t>需</w:t>
            </w:r>
            <w:r>
              <w:rPr>
                <w:color w:val="000000"/>
                <w:sz w:val="22"/>
              </w:rPr>
              <w:t>验证</w:t>
            </w:r>
            <w:r>
              <w:rPr>
                <w:rFonts w:hint="eastAsia"/>
                <w:color w:val="000000"/>
                <w:sz w:val="22"/>
              </w:rPr>
              <w:t>数据包MD5校验</w:t>
            </w:r>
            <w:r>
              <w:rPr>
                <w:color w:val="000000"/>
                <w:sz w:val="22"/>
              </w:rPr>
              <w:t>码）</w:t>
            </w:r>
          </w:p>
        </w:tc>
      </w:tr>
      <w:tr w:rsidR="0075594A" w:rsidRPr="00CC1364" w:rsidTr="00C92E0C">
        <w:trPr>
          <w:trHeight w:val="108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594A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</w:p>
          <w:p w:rsidR="0075594A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C：新增</w:t>
            </w:r>
          </w:p>
          <w:p w:rsidR="0075594A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lastRenderedPageBreak/>
              <w:t>D：</w:t>
            </w:r>
            <w:r>
              <w:rPr>
                <w:color w:val="000000"/>
                <w:sz w:val="22"/>
              </w:rPr>
              <w:t>删除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</w:t>
            </w:r>
            <w:r>
              <w:rPr>
                <w:color w:val="000000"/>
                <w:sz w:val="22"/>
              </w:rPr>
              <w:t>U</w:t>
            </w:r>
            <w:r w:rsidRPr="00CC1364">
              <w:rPr>
                <w:rFonts w:hint="eastAsia"/>
                <w:color w:val="000000"/>
                <w:sz w:val="22"/>
              </w:rPr>
              <w:t>：新增</w:t>
            </w:r>
            <w:r>
              <w:rPr>
                <w:rFonts w:hint="eastAsia"/>
                <w:color w:val="000000"/>
                <w:sz w:val="22"/>
              </w:rPr>
              <w:t>或更新</w:t>
            </w:r>
          </w:p>
        </w:tc>
      </w:tr>
      <w:tr w:rsidR="0075594A" w:rsidRPr="00CC1364" w:rsidTr="00C92E0C">
        <w:trPr>
          <w:trHeight w:val="413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lastRenderedPageBreak/>
              <w:t>content\</w:t>
            </w:r>
            <w:proofErr w:type="spellStart"/>
            <w:r w:rsidRPr="00CC1364"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75594A" w:rsidRPr="00CC1364" w:rsidTr="00C92E0C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t</w:t>
            </w:r>
            <w:r w:rsidRPr="00CC1364">
              <w:rPr>
                <w:rFonts w:hint="eastAsia"/>
                <w:color w:val="000000"/>
                <w:sz w:val="22"/>
              </w:rPr>
              <w:t>opic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数据主题</w:t>
            </w:r>
          </w:p>
        </w:tc>
      </w:tr>
      <w:tr w:rsidR="0075594A" w:rsidRPr="00CC1364" w:rsidTr="00C92E0C">
        <w:trPr>
          <w:trHeight w:val="41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c</w:t>
            </w:r>
            <w:r w:rsidRPr="00CC1364">
              <w:rPr>
                <w:rFonts w:hint="eastAsia"/>
                <w:color w:val="000000"/>
                <w:sz w:val="22"/>
              </w:rPr>
              <w:t>ountry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国别</w:t>
            </w:r>
            <w:r>
              <w:rPr>
                <w:rFonts w:hint="eastAsia"/>
                <w:color w:val="000000"/>
                <w:sz w:val="22"/>
              </w:rPr>
              <w:t>，符合国别</w:t>
            </w:r>
            <w:r>
              <w:rPr>
                <w:color w:val="000000"/>
                <w:sz w:val="22"/>
              </w:rPr>
              <w:t>标准代码</w:t>
            </w:r>
          </w:p>
        </w:tc>
      </w:tr>
      <w:tr w:rsidR="0075594A" w:rsidRPr="00CC1364" w:rsidTr="00C92E0C">
        <w:trPr>
          <w:trHeight w:val="1256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docNumber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格式的</w:t>
            </w:r>
            <w:r w:rsidRPr="00CC1364">
              <w:rPr>
                <w:rFonts w:hint="eastAsia"/>
                <w:color w:val="000000"/>
                <w:sz w:val="22"/>
              </w:rPr>
              <w:t>案卷编号</w:t>
            </w:r>
          </w:p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对于</w:t>
            </w:r>
            <w:r>
              <w:rPr>
                <w:color w:val="000000"/>
                <w:sz w:val="22"/>
              </w:rPr>
              <w:t>专利著录项目数据</w:t>
            </w:r>
            <w:r>
              <w:rPr>
                <w:rFonts w:hint="eastAsia"/>
                <w:color w:val="000000"/>
                <w:sz w:val="22"/>
              </w:rPr>
              <w:t>包</w:t>
            </w:r>
            <w:r>
              <w:rPr>
                <w:color w:val="000000"/>
                <w:sz w:val="22"/>
              </w:rPr>
              <w:t>，</w:t>
            </w:r>
            <w:r>
              <w:rPr>
                <w:rFonts w:hint="eastAsia"/>
                <w:color w:val="000000"/>
                <w:sz w:val="22"/>
              </w:rPr>
              <w:t>“国别</w:t>
            </w:r>
            <w:r>
              <w:rPr>
                <w:color w:val="000000"/>
                <w:sz w:val="22"/>
              </w:rPr>
              <w:t>+案卷编号+</w:t>
            </w:r>
            <w:r>
              <w:rPr>
                <w:rFonts w:hint="eastAsia"/>
                <w:color w:val="000000"/>
                <w:sz w:val="22"/>
              </w:rPr>
              <w:t>文献</w:t>
            </w:r>
            <w:r>
              <w:rPr>
                <w:color w:val="000000"/>
                <w:sz w:val="22"/>
              </w:rPr>
              <w:t>类型”三</w:t>
            </w:r>
            <w:r>
              <w:rPr>
                <w:rFonts w:hint="eastAsia"/>
                <w:color w:val="000000"/>
                <w:sz w:val="22"/>
              </w:rPr>
              <w:t>字段</w:t>
            </w:r>
            <w:r>
              <w:rPr>
                <w:color w:val="000000"/>
                <w:sz w:val="22"/>
              </w:rPr>
              <w:t>关联是</w:t>
            </w: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</w:t>
            </w:r>
            <w:r>
              <w:rPr>
                <w:rFonts w:hint="eastAsia"/>
                <w:color w:val="000000"/>
                <w:sz w:val="22"/>
              </w:rPr>
              <w:t>的</w:t>
            </w:r>
            <w:r>
              <w:rPr>
                <w:color w:val="000000"/>
                <w:sz w:val="22"/>
              </w:rPr>
              <w:t>文献号</w:t>
            </w:r>
            <w:r>
              <w:rPr>
                <w:rFonts w:hint="eastAsia"/>
                <w:color w:val="000000"/>
                <w:sz w:val="22"/>
              </w:rPr>
              <w:t>；</w:t>
            </w:r>
            <w:r w:rsidRPr="00CC1364">
              <w:rPr>
                <w:color w:val="000000"/>
                <w:sz w:val="22"/>
              </w:rPr>
              <w:t xml:space="preserve"> </w:t>
            </w:r>
          </w:p>
        </w:tc>
      </w:tr>
      <w:tr w:rsidR="0075594A" w:rsidRPr="00CC1364" w:rsidTr="00C92E0C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kind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文献类型</w:t>
            </w:r>
          </w:p>
        </w:tc>
      </w:tr>
      <w:tr w:rsidR="0075594A" w:rsidRPr="00CC1364" w:rsidTr="00C92E0C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PNO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原始</w:t>
            </w:r>
            <w:r>
              <w:rPr>
                <w:color w:val="000000"/>
                <w:sz w:val="22"/>
              </w:rPr>
              <w:t>格式的文献号</w:t>
            </w:r>
          </w:p>
        </w:tc>
      </w:tr>
      <w:tr w:rsidR="0075594A" w:rsidRPr="00CC1364" w:rsidTr="00C92E0C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Default="0075594A" w:rsidP="0075594A">
            <w:pPr>
              <w:widowControl/>
              <w:ind w:firstLine="0"/>
              <w:jc w:val="left"/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PNS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</w:t>
            </w:r>
            <w:r>
              <w:rPr>
                <w:rFonts w:hint="eastAsia"/>
                <w:color w:val="000000"/>
                <w:sz w:val="22"/>
              </w:rPr>
              <w:t>的</w:t>
            </w:r>
            <w:r>
              <w:rPr>
                <w:color w:val="000000"/>
                <w:sz w:val="22"/>
              </w:rPr>
              <w:t>文献号</w:t>
            </w:r>
          </w:p>
        </w:tc>
      </w:tr>
      <w:tr w:rsidR="0075594A" w:rsidRPr="00CC1364" w:rsidTr="00C92E0C">
        <w:trPr>
          <w:trHeight w:val="41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datePublication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公开日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</w:p>
        </w:tc>
      </w:tr>
      <w:tr w:rsidR="0075594A" w:rsidRPr="00CC1364" w:rsidTr="00C92E0C">
        <w:trPr>
          <w:trHeight w:val="31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path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数据文件所在的相对路径</w:t>
            </w:r>
          </w:p>
        </w:tc>
      </w:tr>
      <w:tr w:rsidR="0075594A" w:rsidRPr="00CC1364" w:rsidTr="00C92E0C">
        <w:trPr>
          <w:trHeight w:val="2401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</w:p>
          <w:p w:rsidR="0075594A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当content节点</w:t>
            </w:r>
            <w:r>
              <w:rPr>
                <w:color w:val="000000"/>
                <w:sz w:val="22"/>
              </w:rPr>
              <w:t>的</w:t>
            </w:r>
            <w:r>
              <w:rPr>
                <w:rFonts w:hint="eastAsia"/>
                <w:color w:val="000000"/>
                <w:sz w:val="22"/>
              </w:rPr>
              <w:t>status属性</w:t>
            </w:r>
            <w:r>
              <w:rPr>
                <w:color w:val="000000"/>
                <w:sz w:val="22"/>
              </w:rPr>
              <w:t>确定后，</w:t>
            </w:r>
            <w:proofErr w:type="spellStart"/>
            <w:r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>
              <w:rPr>
                <w:rFonts w:hint="eastAsia"/>
                <w:color w:val="000000"/>
                <w:sz w:val="22"/>
              </w:rPr>
              <w:t>的status属性</w:t>
            </w:r>
            <w:r>
              <w:rPr>
                <w:color w:val="000000"/>
                <w:sz w:val="22"/>
              </w:rPr>
              <w:t>与上面一致</w:t>
            </w:r>
            <w:r w:rsidRPr="00CC1364">
              <w:rPr>
                <w:rFonts w:hint="eastAsia"/>
                <w:color w:val="000000"/>
                <w:sz w:val="22"/>
              </w:rPr>
              <w:br/>
              <w:t>C：新增</w:t>
            </w:r>
          </w:p>
          <w:p w:rsidR="0075594A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D：</w:t>
            </w:r>
            <w:r>
              <w:rPr>
                <w:color w:val="000000"/>
                <w:sz w:val="22"/>
              </w:rPr>
              <w:t>删除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  <w:p w:rsidR="0075594A" w:rsidRPr="00155D15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</w:t>
            </w:r>
            <w:r>
              <w:rPr>
                <w:color w:val="000000"/>
                <w:sz w:val="22"/>
              </w:rPr>
              <w:t>U</w:t>
            </w:r>
            <w:r w:rsidRPr="00CC1364">
              <w:rPr>
                <w:rFonts w:hint="eastAsia"/>
                <w:color w:val="000000"/>
                <w:sz w:val="22"/>
              </w:rPr>
              <w:t>：新增</w:t>
            </w:r>
            <w:r>
              <w:rPr>
                <w:rFonts w:hint="eastAsia"/>
                <w:color w:val="000000"/>
                <w:sz w:val="22"/>
              </w:rPr>
              <w:t>或更新</w:t>
            </w:r>
          </w:p>
        </w:tc>
      </w:tr>
      <w:tr w:rsidR="0075594A" w:rsidRPr="00CC1364" w:rsidTr="00C92E0C">
        <w:trPr>
          <w:trHeight w:val="539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 w:rsidRPr="00CC1364"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\</w:t>
            </w:r>
            <w:proofErr w:type="spellStart"/>
            <w:r w:rsidRPr="00CC1364">
              <w:rPr>
                <w:rFonts w:hint="eastAsia"/>
                <w:color w:val="000000"/>
                <w:sz w:val="22"/>
              </w:rPr>
              <w:t>filelist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75594A" w:rsidRPr="00CC1364" w:rsidTr="00C92E0C">
        <w:trPr>
          <w:trHeight w:val="63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amount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文件数量</w:t>
            </w:r>
          </w:p>
        </w:tc>
      </w:tr>
      <w:tr w:rsidR="0075594A" w:rsidRPr="00CC1364" w:rsidTr="00C92E0C">
        <w:trPr>
          <w:trHeight w:val="416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path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文件所在父目录名</w:t>
            </w:r>
          </w:p>
        </w:tc>
      </w:tr>
      <w:tr w:rsidR="0075594A" w:rsidRPr="00CC1364" w:rsidTr="00C92E0C">
        <w:trPr>
          <w:trHeight w:val="41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 w:rsidRPr="00CC1364"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\</w:t>
            </w:r>
            <w:proofErr w:type="spellStart"/>
            <w:r w:rsidRPr="00CC1364">
              <w:rPr>
                <w:rFonts w:hint="eastAsia"/>
                <w:color w:val="000000"/>
                <w:sz w:val="22"/>
              </w:rPr>
              <w:t>filelist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\file节点</w:t>
            </w:r>
          </w:p>
        </w:tc>
      </w:tr>
      <w:tr w:rsidR="0075594A" w:rsidRPr="00CC1364" w:rsidTr="00C92E0C">
        <w:trPr>
          <w:trHeight w:val="108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filename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文件名称</w:t>
            </w:r>
          </w:p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660E03">
              <w:rPr>
                <w:rFonts w:hint="eastAsia"/>
                <w:color w:val="000000"/>
                <w:sz w:val="22"/>
              </w:rPr>
              <w:t>数据包解压缩后，“</w:t>
            </w:r>
            <w:proofErr w:type="spellStart"/>
            <w:r w:rsidRPr="00660E03">
              <w:rPr>
                <w:color w:val="000000"/>
                <w:sz w:val="22"/>
              </w:rPr>
              <w:t>doclist</w:t>
            </w:r>
            <w:proofErr w:type="spellEnd"/>
            <w:r w:rsidRPr="00660E03">
              <w:rPr>
                <w:color w:val="000000"/>
                <w:sz w:val="22"/>
              </w:rPr>
              <w:t>\path”属性+“</w:t>
            </w:r>
            <w:proofErr w:type="spellStart"/>
            <w:r w:rsidRPr="00660E03">
              <w:rPr>
                <w:color w:val="000000"/>
                <w:sz w:val="22"/>
              </w:rPr>
              <w:t>doclist</w:t>
            </w:r>
            <w:proofErr w:type="spellEnd"/>
            <w:r w:rsidRPr="00660E03">
              <w:rPr>
                <w:color w:val="000000"/>
                <w:sz w:val="22"/>
              </w:rPr>
              <w:t>\</w:t>
            </w:r>
            <w:proofErr w:type="spellStart"/>
            <w:r w:rsidRPr="00660E03">
              <w:rPr>
                <w:color w:val="000000"/>
                <w:sz w:val="22"/>
              </w:rPr>
              <w:t>filelist</w:t>
            </w:r>
            <w:proofErr w:type="spellEnd"/>
            <w:r w:rsidRPr="00660E03">
              <w:rPr>
                <w:color w:val="000000"/>
                <w:sz w:val="22"/>
              </w:rPr>
              <w:t>\path”属性+本节点filename属性</w:t>
            </w:r>
            <w:r>
              <w:rPr>
                <w:rFonts w:hint="eastAsia"/>
                <w:color w:val="000000"/>
                <w:sz w:val="22"/>
              </w:rPr>
              <w:t>，获得</w:t>
            </w:r>
            <w:r>
              <w:rPr>
                <w:color w:val="000000"/>
                <w:sz w:val="22"/>
              </w:rPr>
              <w:t>数据文件解压后的访问路径</w:t>
            </w:r>
            <w:r>
              <w:rPr>
                <w:rFonts w:hint="eastAsia"/>
                <w:color w:val="000000"/>
                <w:sz w:val="22"/>
              </w:rPr>
              <w:t>及</w:t>
            </w:r>
            <w:r>
              <w:rPr>
                <w:color w:val="000000"/>
                <w:sz w:val="22"/>
              </w:rPr>
              <w:t>名称</w:t>
            </w:r>
          </w:p>
        </w:tc>
      </w:tr>
      <w:tr w:rsidR="0075594A" w:rsidRPr="00CC1364" w:rsidTr="00C92E0C">
        <w:trPr>
          <w:trHeight w:val="389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lastRenderedPageBreak/>
              <w:t>filetype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文件类型，如</w:t>
            </w:r>
            <w:r>
              <w:rPr>
                <w:color w:val="000000"/>
                <w:sz w:val="22"/>
              </w:rPr>
              <w:t>csv</w:t>
            </w:r>
            <w:r w:rsidRPr="00CC1364">
              <w:rPr>
                <w:rFonts w:hint="eastAsia"/>
                <w:color w:val="000000"/>
                <w:sz w:val="22"/>
              </w:rPr>
              <w:t>等</w:t>
            </w:r>
          </w:p>
        </w:tc>
      </w:tr>
      <w:tr w:rsidR="0075594A" w:rsidRPr="00CC1364" w:rsidTr="00C92E0C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section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5594A" w:rsidRPr="00CC1364" w:rsidRDefault="0075594A" w:rsidP="0075594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594A" w:rsidRPr="00E023A4" w:rsidRDefault="0075594A" w:rsidP="0075594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数据类型码，</w:t>
            </w:r>
            <w:r>
              <w:rPr>
                <w:rFonts w:hint="eastAsia"/>
                <w:color w:val="000000"/>
                <w:sz w:val="22"/>
              </w:rPr>
              <w:t>化学</w:t>
            </w:r>
            <w:r>
              <w:rPr>
                <w:color w:val="000000"/>
                <w:sz w:val="22"/>
              </w:rPr>
              <w:t>物质文件数据类型</w:t>
            </w:r>
            <w:r>
              <w:rPr>
                <w:rFonts w:hint="eastAsia"/>
                <w:color w:val="000000"/>
                <w:sz w:val="22"/>
              </w:rPr>
              <w:t>码为“CHE</w:t>
            </w:r>
            <w:r>
              <w:rPr>
                <w:color w:val="000000"/>
                <w:sz w:val="22"/>
              </w:rPr>
              <w:t>”</w:t>
            </w:r>
          </w:p>
        </w:tc>
      </w:tr>
    </w:tbl>
    <w:p w:rsidR="00F1162A" w:rsidRDefault="00F1162A" w:rsidP="00E65119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国外</w:t>
      </w:r>
      <w:r>
        <w:t>化学数据索引文件样例</w:t>
      </w:r>
    </w:p>
    <w:p w:rsidR="00F1162A" w:rsidRPr="00F1162A" w:rsidRDefault="00B76718" w:rsidP="00F1162A">
      <w:pPr>
        <w:ind w:left="420" w:firstLineChars="125" w:firstLine="300"/>
      </w:pPr>
      <w:r>
        <w:object w:dxaOrig="1551" w:dyaOrig="1064">
          <v:shape id="_x0000_i1028" type="#_x0000_t75" style="width:79pt;height:50.35pt" o:ole="">
            <v:imagedata r:id="rId19" o:title=""/>
          </v:shape>
          <o:OLEObject Type="Embed" ProgID="Package" ShapeID="_x0000_i1028" DrawAspect="Icon" ObjectID="_1490771720" r:id="rId20"/>
        </w:object>
      </w:r>
    </w:p>
    <w:p w:rsidR="002E6F3A" w:rsidRDefault="002E6F3A" w:rsidP="002E6F3A">
      <w:pPr>
        <w:pStyle w:val="3"/>
        <w:spacing w:before="120"/>
      </w:pPr>
      <w:bookmarkStart w:id="28" w:name="_Toc416976809"/>
      <w:r>
        <w:rPr>
          <w:rFonts w:hint="eastAsia"/>
        </w:rPr>
        <w:t>化学数据</w:t>
      </w:r>
      <w:r>
        <w:t>包文件</w:t>
      </w:r>
      <w:bookmarkEnd w:id="28"/>
    </w:p>
    <w:p w:rsidR="002E6F3A" w:rsidRDefault="00246580" w:rsidP="002E6F3A">
      <w:r>
        <w:rPr>
          <w:rFonts w:hint="eastAsia"/>
        </w:rPr>
        <w:t>国外化学</w:t>
      </w:r>
      <w:r>
        <w:t>数据包文件</w:t>
      </w:r>
      <w:r>
        <w:rPr>
          <w:rFonts w:hint="eastAsia"/>
        </w:rPr>
        <w:t>是</w:t>
      </w:r>
      <w:r>
        <w:t>逗号分割的</w:t>
      </w:r>
      <w:r>
        <w:rPr>
          <w:rFonts w:hint="eastAsia"/>
        </w:rPr>
        <w:t>csv</w:t>
      </w:r>
      <w:r w:rsidR="00B93CE0">
        <w:rPr>
          <w:rFonts w:hint="eastAsia"/>
        </w:rPr>
        <w:t>文件，</w:t>
      </w:r>
      <w:r>
        <w:t>在索引文件中存储了</w:t>
      </w:r>
      <w:r w:rsidR="00B93CE0">
        <w:rPr>
          <w:rFonts w:hint="eastAsia"/>
        </w:rPr>
        <w:t>专利</w:t>
      </w:r>
      <w:r w:rsidR="00B93CE0">
        <w:t>文献号</w:t>
      </w:r>
      <w:r>
        <w:rPr>
          <w:rFonts w:hint="eastAsia"/>
        </w:rPr>
        <w:t>和化学</w:t>
      </w:r>
      <w:r>
        <w:t>物质文件的对应关系</w:t>
      </w:r>
      <w:r w:rsidR="00B91DEA">
        <w:rPr>
          <w:rFonts w:hint="eastAsia"/>
        </w:rPr>
        <w:t>。</w:t>
      </w:r>
    </w:p>
    <w:p w:rsidR="00246580" w:rsidRDefault="008D45DC" w:rsidP="00A07717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国外</w:t>
      </w:r>
      <w:r w:rsidR="00246580">
        <w:rPr>
          <w:rFonts w:hint="eastAsia"/>
        </w:rPr>
        <w:t>化学</w:t>
      </w:r>
      <w:r w:rsidR="00246580">
        <w:t>数据包文件样例</w:t>
      </w:r>
    </w:p>
    <w:p w:rsidR="00246580" w:rsidRDefault="00CF1898" w:rsidP="00246580">
      <w:pPr>
        <w:ind w:left="482" w:firstLine="0"/>
      </w:pPr>
      <w:r>
        <w:object w:dxaOrig="1551" w:dyaOrig="1064">
          <v:shape id="_x0000_i1029" type="#_x0000_t75" style="width:79pt;height:50.35pt" o:ole="">
            <v:imagedata r:id="rId21" o:title=""/>
          </v:shape>
          <o:OLEObject Type="Embed" ProgID="Excel.SheetMacroEnabled.12" ShapeID="_x0000_i1029" DrawAspect="Icon" ObjectID="_1490771721" r:id="rId22"/>
        </w:object>
      </w:r>
    </w:p>
    <w:p w:rsidR="00A9708C" w:rsidRDefault="00A9708C" w:rsidP="00A9708C">
      <w:pPr>
        <w:pStyle w:val="2"/>
        <w:spacing w:before="120" w:after="120"/>
      </w:pPr>
      <w:bookmarkStart w:id="29" w:name="_Toc416976810"/>
      <w:r>
        <w:rPr>
          <w:rFonts w:hint="eastAsia"/>
        </w:rPr>
        <w:t>化学</w:t>
      </w:r>
      <w:r>
        <w:t>数据反馈文件定义</w:t>
      </w:r>
      <w:bookmarkEnd w:id="29"/>
    </w:p>
    <w:p w:rsidR="00A9708C" w:rsidRDefault="00A9708C" w:rsidP="00A9708C">
      <w:proofErr w:type="gramStart"/>
      <w:r>
        <w:rPr>
          <w:rFonts w:hint="eastAsia"/>
        </w:rPr>
        <w:t>鹰谷完成</w:t>
      </w:r>
      <w:proofErr w:type="gramEnd"/>
      <w:r>
        <w:t>化学数据入库后，返回</w:t>
      </w:r>
      <w:r w:rsidR="00554389">
        <w:rPr>
          <w:rFonts w:hint="eastAsia"/>
        </w:rPr>
        <w:t>专利</w:t>
      </w:r>
      <w:r w:rsidR="00554389">
        <w:t>标准文献号</w:t>
      </w:r>
      <w:r w:rsidR="00A92216">
        <w:rPr>
          <w:rFonts w:hint="eastAsia"/>
        </w:rPr>
        <w:t>、</w:t>
      </w:r>
      <w:r w:rsidR="00554389">
        <w:t>化学物质</w:t>
      </w:r>
      <w:r w:rsidR="00554389">
        <w:rPr>
          <w:rFonts w:hint="eastAsia"/>
        </w:rPr>
        <w:t>ID（ICS</w:t>
      </w:r>
      <w:r w:rsidR="00554389">
        <w:t>）</w:t>
      </w:r>
      <w:r w:rsidR="00A92216">
        <w:rPr>
          <w:rFonts w:hint="eastAsia"/>
        </w:rPr>
        <w:t>、</w:t>
      </w:r>
      <w:r w:rsidR="00A92216">
        <w:t>化学物质名称</w:t>
      </w:r>
      <w:r w:rsidR="00554389">
        <w:rPr>
          <w:rFonts w:hint="eastAsia"/>
        </w:rPr>
        <w:t>的</w:t>
      </w:r>
      <w:r w:rsidR="00554389">
        <w:t>对应关系</w:t>
      </w:r>
      <w:r w:rsidR="00554389">
        <w:rPr>
          <w:rFonts w:hint="eastAsia"/>
        </w:rPr>
        <w:t>数据</w:t>
      </w:r>
      <w:r w:rsidR="00554389">
        <w:t>文件。</w:t>
      </w:r>
    </w:p>
    <w:p w:rsidR="00062C2D" w:rsidRDefault="00062C2D" w:rsidP="00062C2D">
      <w:pPr>
        <w:pStyle w:val="3"/>
        <w:spacing w:before="120"/>
      </w:pPr>
      <w:bookmarkStart w:id="30" w:name="_Toc416976811"/>
      <w:r>
        <w:rPr>
          <w:rFonts w:hint="eastAsia"/>
        </w:rPr>
        <w:t>化学数据</w:t>
      </w:r>
      <w:r>
        <w:t>反馈控制文件</w:t>
      </w:r>
      <w:bookmarkEnd w:id="30"/>
    </w:p>
    <w:p w:rsidR="00062C2D" w:rsidRDefault="00062C2D" w:rsidP="00062C2D">
      <w:r>
        <w:rPr>
          <w:rFonts w:hint="eastAsia"/>
        </w:rPr>
        <w:t>化学</w:t>
      </w:r>
      <w:r>
        <w:t>数据反馈控制文件，</w:t>
      </w:r>
      <w:r w:rsidR="00FC78C9">
        <w:rPr>
          <w:rFonts w:hint="eastAsia"/>
        </w:rPr>
        <w:t>参见</w:t>
      </w:r>
      <w:r>
        <w:t>“</w:t>
      </w:r>
      <w:r>
        <w:rPr>
          <w:rFonts w:hint="eastAsia"/>
        </w:rPr>
        <w:t>化学</w:t>
      </w:r>
      <w:r>
        <w:t>数据更新文件定义”</w:t>
      </w:r>
      <w:r>
        <w:rPr>
          <w:rFonts w:hint="eastAsia"/>
        </w:rPr>
        <w:t>部分控制</w:t>
      </w:r>
      <w:r>
        <w:t>文件定义</w:t>
      </w:r>
      <w:r w:rsidR="00AB6B24">
        <w:t>。</w:t>
      </w:r>
      <w:r w:rsidR="00FC78C9">
        <w:rPr>
          <w:rFonts w:hint="eastAsia"/>
        </w:rPr>
        <w:t>数据反馈时</w:t>
      </w:r>
      <w:r w:rsidR="00FC78C9">
        <w:t>应按照</w:t>
      </w:r>
      <w:proofErr w:type="gramStart"/>
      <w:r w:rsidR="00FC78C9">
        <w:t>原</w:t>
      </w:r>
      <w:r w:rsidR="00FC78C9">
        <w:rPr>
          <w:rFonts w:hint="eastAsia"/>
        </w:rPr>
        <w:t>控制</w:t>
      </w:r>
      <w:proofErr w:type="gramEnd"/>
      <w:r w:rsidR="00FC78C9">
        <w:t>文件名称、索引文件名称进行反馈，以便于对数据更新</w:t>
      </w:r>
      <w:r w:rsidR="008A1D6A">
        <w:rPr>
          <w:rFonts w:hint="eastAsia"/>
        </w:rPr>
        <w:t>过程</w:t>
      </w:r>
      <w:r w:rsidR="00FC78C9">
        <w:t>进行对应</w:t>
      </w:r>
      <w:r w:rsidR="008A1D6A">
        <w:rPr>
          <w:rFonts w:hint="eastAsia"/>
        </w:rPr>
        <w:t>记录</w:t>
      </w:r>
      <w:r w:rsidR="00FC78C9">
        <w:t>。</w:t>
      </w:r>
    </w:p>
    <w:p w:rsidR="00062C2D" w:rsidRDefault="00062C2D" w:rsidP="00062C2D">
      <w:pPr>
        <w:pStyle w:val="3"/>
        <w:spacing w:before="120"/>
      </w:pPr>
      <w:bookmarkStart w:id="31" w:name="_Toc416976812"/>
      <w:r>
        <w:rPr>
          <w:rFonts w:hint="eastAsia"/>
        </w:rPr>
        <w:t>化学</w:t>
      </w:r>
      <w:r>
        <w:t>数据反馈数据文件</w:t>
      </w:r>
      <w:bookmarkEnd w:id="31"/>
    </w:p>
    <w:p w:rsidR="008A770A" w:rsidRDefault="008A770A" w:rsidP="00AB53B0">
      <w:pPr>
        <w:pStyle w:val="4"/>
        <w:spacing w:before="120"/>
      </w:pPr>
      <w:r>
        <w:rPr>
          <w:rFonts w:hint="eastAsia"/>
        </w:rPr>
        <w:t>中国化学</w:t>
      </w:r>
      <w:r>
        <w:t>数据</w:t>
      </w:r>
      <w:r>
        <w:rPr>
          <w:rFonts w:hint="eastAsia"/>
        </w:rPr>
        <w:t>反馈</w:t>
      </w:r>
      <w:r>
        <w:t>文件</w:t>
      </w:r>
    </w:p>
    <w:p w:rsidR="00701F2B" w:rsidRPr="00A24B7E" w:rsidRDefault="00701F2B" w:rsidP="00701F2B">
      <w:r>
        <w:rPr>
          <w:rFonts w:hint="eastAsia"/>
        </w:rPr>
        <w:t>中国</w:t>
      </w:r>
      <w:r>
        <w:t>化学</w:t>
      </w:r>
      <w:r>
        <w:rPr>
          <w:rFonts w:hint="eastAsia"/>
        </w:rPr>
        <w:t>数据反馈</w:t>
      </w:r>
      <w:r>
        <w:t>文件符合</w:t>
      </w:r>
      <w:r>
        <w:rPr>
          <w:rFonts w:hint="eastAsia"/>
        </w:rPr>
        <w:t>XML格式</w:t>
      </w:r>
      <w:r>
        <w:t>规范，</w:t>
      </w:r>
      <w:r>
        <w:rPr>
          <w:rFonts w:hint="eastAsia"/>
        </w:rPr>
        <w:t>文件</w:t>
      </w:r>
      <w:r>
        <w:t>编码为</w:t>
      </w:r>
      <w:r>
        <w:rPr>
          <w:rFonts w:hint="eastAsia"/>
        </w:rPr>
        <w:t>UTF-8。</w:t>
      </w:r>
    </w:p>
    <w:p w:rsidR="008A770A" w:rsidRDefault="00701F2B" w:rsidP="00701F2B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化学</w:t>
      </w:r>
      <w:r>
        <w:t>数据反馈文件</w:t>
      </w:r>
      <w:r>
        <w:rPr>
          <w:rFonts w:hint="eastAsia"/>
        </w:rPr>
        <w:t>定义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41"/>
        <w:gridCol w:w="1215"/>
        <w:gridCol w:w="5046"/>
      </w:tblGrid>
      <w:tr w:rsidR="00E405AC" w:rsidRPr="00CC1364" w:rsidTr="00F30F04">
        <w:trPr>
          <w:trHeight w:val="54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405AC" w:rsidRPr="00CC1364" w:rsidRDefault="00E405AC" w:rsidP="00F30F04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405AC" w:rsidRPr="00CC1364" w:rsidRDefault="00E405AC" w:rsidP="00F30F04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节点类型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405AC" w:rsidRPr="00CC1364" w:rsidRDefault="00E405AC" w:rsidP="00F30F04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说明</w:t>
            </w:r>
          </w:p>
        </w:tc>
      </w:tr>
      <w:tr w:rsidR="00E405AC" w:rsidRPr="00CC1364" w:rsidTr="00F30F04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05AC" w:rsidRPr="00CC1364" w:rsidRDefault="00E405AC" w:rsidP="00F30F04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8D4C0A">
              <w:rPr>
                <w:color w:val="000000"/>
                <w:sz w:val="22"/>
              </w:rPr>
              <w:t>content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1F55A1" w:rsidRPr="00CC1364" w:rsidTr="00F30F04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contenttype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55A1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用于</w:t>
            </w:r>
            <w:r>
              <w:rPr>
                <w:color w:val="000000"/>
                <w:sz w:val="22"/>
              </w:rPr>
              <w:t>区分中国化学结构和国外化学结构数据</w:t>
            </w:r>
            <w:r>
              <w:rPr>
                <w:rFonts w:hint="eastAsia"/>
                <w:color w:val="000000"/>
                <w:sz w:val="22"/>
              </w:rPr>
              <w:t>。</w:t>
            </w:r>
          </w:p>
          <w:p w:rsidR="001F55A1" w:rsidRPr="00CC1364" w:rsidRDefault="001F55A1" w:rsidP="00850CD3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465DB1">
              <w:rPr>
                <w:color w:val="000000"/>
                <w:sz w:val="22"/>
              </w:rPr>
              <w:t>CHEM_CN</w:t>
            </w:r>
            <w:r>
              <w:rPr>
                <w:rFonts w:hint="eastAsia"/>
                <w:color w:val="000000"/>
                <w:sz w:val="22"/>
              </w:rPr>
              <w:t>：中国</w:t>
            </w:r>
            <w:r>
              <w:rPr>
                <w:color w:val="000000"/>
                <w:sz w:val="22"/>
              </w:rPr>
              <w:t>化学</w:t>
            </w:r>
            <w:r>
              <w:rPr>
                <w:rFonts w:hint="eastAsia"/>
                <w:color w:val="000000"/>
                <w:sz w:val="22"/>
              </w:rPr>
              <w:t>数据</w:t>
            </w:r>
            <w:r w:rsidR="00850CD3">
              <w:rPr>
                <w:rFonts w:hint="eastAsia"/>
                <w:color w:val="000000"/>
                <w:sz w:val="22"/>
              </w:rPr>
              <w:t>（原</w:t>
            </w:r>
            <w:r w:rsidR="00850CD3">
              <w:rPr>
                <w:color w:val="000000"/>
                <w:sz w:val="22"/>
              </w:rPr>
              <w:t>数据返回）</w:t>
            </w:r>
          </w:p>
        </w:tc>
      </w:tr>
      <w:tr w:rsidR="001F55A1" w:rsidRPr="00CC1364" w:rsidTr="00F30F04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lastRenderedPageBreak/>
              <w:t>dateExchange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数据交付日期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1F55A1" w:rsidRPr="00CC1364" w:rsidTr="00F30F04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dateProduced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数据生产日期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1F55A1" w:rsidRPr="00CC1364" w:rsidTr="00F30F04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patcnt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数据包内</w:t>
            </w:r>
            <w:r>
              <w:rPr>
                <w:color w:val="000000"/>
                <w:sz w:val="22"/>
              </w:rPr>
              <w:t>专利文献</w:t>
            </w:r>
            <w:r>
              <w:rPr>
                <w:rFonts w:hint="eastAsia"/>
                <w:color w:val="000000"/>
                <w:sz w:val="22"/>
              </w:rPr>
              <w:t>数量（原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1F55A1" w:rsidRPr="00CC1364" w:rsidTr="00F30F04">
        <w:trPr>
          <w:trHeight w:val="108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55A1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  <w:p w:rsidR="001F55A1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C：新增</w:t>
            </w:r>
          </w:p>
          <w:p w:rsidR="001F55A1" w:rsidRPr="00CC1364" w:rsidRDefault="001F55A1" w:rsidP="00622724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D：</w:t>
            </w:r>
            <w:r>
              <w:rPr>
                <w:color w:val="000000"/>
                <w:sz w:val="22"/>
              </w:rPr>
              <w:t>删除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</w:tc>
      </w:tr>
      <w:tr w:rsidR="001F55A1" w:rsidRPr="00CC1364" w:rsidTr="00F30F04">
        <w:trPr>
          <w:trHeight w:val="413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>
              <w:rPr>
                <w:color w:val="000000"/>
                <w:sz w:val="22"/>
              </w:rPr>
              <w:t>doclist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1F55A1" w:rsidRPr="00CC1364" w:rsidTr="00F30F04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t</w:t>
            </w:r>
            <w:r w:rsidRPr="00CC1364">
              <w:rPr>
                <w:rFonts w:hint="eastAsia"/>
                <w:color w:val="000000"/>
                <w:sz w:val="22"/>
              </w:rPr>
              <w:t>opic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数据主题（原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1F55A1" w:rsidRPr="00CC1364" w:rsidTr="00F30F04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c</w:t>
            </w:r>
            <w:r w:rsidRPr="00CC1364">
              <w:rPr>
                <w:rFonts w:hint="eastAsia"/>
                <w:color w:val="000000"/>
                <w:sz w:val="22"/>
              </w:rPr>
              <w:t>ountry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国别</w:t>
            </w:r>
            <w:r>
              <w:rPr>
                <w:rFonts w:hint="eastAsia"/>
                <w:color w:val="000000"/>
                <w:sz w:val="22"/>
              </w:rPr>
              <w:t>，符合国别</w:t>
            </w:r>
            <w:r>
              <w:rPr>
                <w:color w:val="000000"/>
                <w:sz w:val="22"/>
              </w:rPr>
              <w:t>标准代码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1F55A1" w:rsidRPr="00CC1364" w:rsidTr="00F30F04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docNumber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格式的</w:t>
            </w:r>
            <w:r w:rsidRPr="00CC1364">
              <w:rPr>
                <w:rFonts w:hint="eastAsia"/>
                <w:color w:val="000000"/>
                <w:sz w:val="22"/>
              </w:rPr>
              <w:t>案卷编号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1F55A1" w:rsidRPr="00CC1364" w:rsidTr="00F30F04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kind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文献类型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1F55A1" w:rsidRPr="00CC1364" w:rsidTr="00F30F04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PNO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原始</w:t>
            </w:r>
            <w:r>
              <w:rPr>
                <w:color w:val="000000"/>
                <w:sz w:val="22"/>
              </w:rPr>
              <w:t>格式的文献号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1F55A1" w:rsidRPr="00CC1364" w:rsidTr="00F30F04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Default="001F55A1" w:rsidP="001F55A1">
            <w:pPr>
              <w:widowControl/>
              <w:ind w:firstLine="0"/>
              <w:jc w:val="left"/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PNS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F55A1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</w:t>
            </w:r>
            <w:r>
              <w:rPr>
                <w:rFonts w:hint="eastAsia"/>
                <w:color w:val="000000"/>
                <w:sz w:val="22"/>
              </w:rPr>
              <w:t>的</w:t>
            </w:r>
            <w:r>
              <w:rPr>
                <w:color w:val="000000"/>
                <w:sz w:val="22"/>
              </w:rPr>
              <w:t>文献号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1F55A1" w:rsidRPr="00CC1364" w:rsidTr="00F30F04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datePublication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F55A1" w:rsidRPr="00CC1364" w:rsidRDefault="001F55A1" w:rsidP="001F55A1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公开日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EA0A5B" w:rsidRPr="00CC1364" w:rsidTr="00F30F04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Pr="00CC1364" w:rsidRDefault="00EA0A5B" w:rsidP="00EA0A5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Pr="00CC1364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A0A5B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  <w:r w:rsidR="0005150A">
              <w:rPr>
                <w:rFonts w:hint="eastAsia"/>
                <w:color w:val="000000"/>
                <w:sz w:val="22"/>
              </w:rPr>
              <w:t>（原</w:t>
            </w:r>
            <w:r w:rsidR="0005150A">
              <w:rPr>
                <w:color w:val="000000"/>
                <w:sz w:val="22"/>
              </w:rPr>
              <w:t>数据返回）</w:t>
            </w:r>
          </w:p>
          <w:p w:rsidR="00EA0A5B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当content节点</w:t>
            </w:r>
            <w:r>
              <w:rPr>
                <w:color w:val="000000"/>
                <w:sz w:val="22"/>
              </w:rPr>
              <w:t>的</w:t>
            </w:r>
            <w:r>
              <w:rPr>
                <w:rFonts w:hint="eastAsia"/>
                <w:color w:val="000000"/>
                <w:sz w:val="22"/>
              </w:rPr>
              <w:t>status属性</w:t>
            </w:r>
            <w:r>
              <w:rPr>
                <w:color w:val="000000"/>
                <w:sz w:val="22"/>
              </w:rPr>
              <w:t>确定后，</w:t>
            </w:r>
            <w:proofErr w:type="spellStart"/>
            <w:r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>
              <w:rPr>
                <w:rFonts w:hint="eastAsia"/>
                <w:color w:val="000000"/>
                <w:sz w:val="22"/>
              </w:rPr>
              <w:t>的status属性</w:t>
            </w:r>
            <w:r>
              <w:rPr>
                <w:color w:val="000000"/>
                <w:sz w:val="22"/>
              </w:rPr>
              <w:t>与上面一致</w:t>
            </w:r>
            <w:r w:rsidRPr="00CC1364">
              <w:rPr>
                <w:rFonts w:hint="eastAsia"/>
                <w:color w:val="000000"/>
                <w:sz w:val="22"/>
              </w:rPr>
              <w:br/>
              <w:t>C：新增</w:t>
            </w:r>
          </w:p>
          <w:p w:rsidR="00EA0A5B" w:rsidRPr="00155D15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D：</w:t>
            </w:r>
            <w:r>
              <w:rPr>
                <w:color w:val="000000"/>
                <w:sz w:val="22"/>
              </w:rPr>
              <w:t>删除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</w:tc>
      </w:tr>
      <w:tr w:rsidR="00EA0A5B" w:rsidRPr="00CC1364" w:rsidTr="00F30F04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Pr="00CC1364" w:rsidRDefault="00EA0A5B" w:rsidP="00EA0A5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ICS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Pr="00CC1364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A0A5B" w:rsidRPr="00CC1364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文献号</w:t>
            </w:r>
            <w:r>
              <w:rPr>
                <w:color w:val="000000"/>
                <w:sz w:val="22"/>
              </w:rPr>
              <w:t>对应的化学物质</w:t>
            </w:r>
            <w:r>
              <w:rPr>
                <w:rFonts w:hint="eastAsia"/>
                <w:color w:val="000000"/>
                <w:sz w:val="22"/>
              </w:rPr>
              <w:t>ID，</w:t>
            </w:r>
            <w:r>
              <w:rPr>
                <w:color w:val="000000"/>
                <w:sz w:val="22"/>
              </w:rPr>
              <w:t>多值间用</w:t>
            </w:r>
            <w:r>
              <w:rPr>
                <w:rFonts w:hint="eastAsia"/>
                <w:color w:val="000000"/>
                <w:sz w:val="22"/>
              </w:rPr>
              <w:t>半角分号分割</w:t>
            </w:r>
          </w:p>
        </w:tc>
      </w:tr>
      <w:tr w:rsidR="00EA0A5B" w:rsidRPr="00CC1364" w:rsidTr="00F30F04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Default="00EA0A5B" w:rsidP="00EA0A5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icsnames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Pr="00CC1364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A0A5B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文献号</w:t>
            </w:r>
            <w:r>
              <w:rPr>
                <w:color w:val="000000"/>
                <w:sz w:val="22"/>
              </w:rPr>
              <w:t>对应的化学物质</w:t>
            </w:r>
            <w:r>
              <w:rPr>
                <w:rFonts w:hint="eastAsia"/>
                <w:color w:val="000000"/>
                <w:sz w:val="22"/>
              </w:rPr>
              <w:t>名称</w:t>
            </w:r>
            <w:r>
              <w:rPr>
                <w:color w:val="000000"/>
                <w:sz w:val="22"/>
              </w:rPr>
              <w:t>，多值间用</w:t>
            </w:r>
            <w:r>
              <w:rPr>
                <w:rFonts w:hint="eastAsia"/>
                <w:color w:val="000000"/>
                <w:sz w:val="22"/>
              </w:rPr>
              <w:t>半角分号分割</w:t>
            </w:r>
          </w:p>
        </w:tc>
      </w:tr>
      <w:tr w:rsidR="00EA0A5B" w:rsidRPr="00CC1364" w:rsidTr="00F30F04">
        <w:trPr>
          <w:trHeight w:val="547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>
              <w:rPr>
                <w:color w:val="000000"/>
                <w:sz w:val="22"/>
              </w:rPr>
              <w:t>doclist</w:t>
            </w:r>
            <w:proofErr w:type="spellEnd"/>
            <w:r>
              <w:rPr>
                <w:rFonts w:hint="eastAsia"/>
                <w:color w:val="000000"/>
                <w:sz w:val="22"/>
              </w:rPr>
              <w:t>\</w:t>
            </w:r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SMILES</w:t>
            </w:r>
            <w:r>
              <w:rPr>
                <w:rFonts w:hAnsi="Times New Roman" w:hint="eastAsia"/>
                <w:snapToGrid/>
                <w:color w:val="800000"/>
                <w:sz w:val="20"/>
                <w:szCs w:val="20"/>
              </w:rPr>
              <w:t>节点</w:t>
            </w:r>
          </w:p>
        </w:tc>
      </w:tr>
      <w:tr w:rsidR="00EA0A5B" w:rsidRPr="00CC1364" w:rsidTr="00F30F04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Pr="00CC1364" w:rsidRDefault="00EA0A5B" w:rsidP="00EA0A5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simle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Pr="00CC1364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A0A5B" w:rsidRPr="00CC1364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提交</w:t>
            </w:r>
            <w:r>
              <w:rPr>
                <w:color w:val="000000"/>
                <w:sz w:val="22"/>
              </w:rPr>
              <w:t>的</w:t>
            </w:r>
            <w:r>
              <w:rPr>
                <w:rFonts w:hint="eastAsia"/>
                <w:color w:val="000000"/>
                <w:sz w:val="22"/>
              </w:rPr>
              <w:t>s</w:t>
            </w:r>
            <w:r>
              <w:rPr>
                <w:color w:val="000000"/>
                <w:sz w:val="22"/>
              </w:rPr>
              <w:t>mile</w:t>
            </w:r>
            <w:r>
              <w:rPr>
                <w:rFonts w:hint="eastAsia"/>
                <w:color w:val="000000"/>
                <w:sz w:val="22"/>
              </w:rPr>
              <w:t>值（原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EA0A5B" w:rsidRPr="00CC1364" w:rsidTr="00F30F04">
        <w:trPr>
          <w:trHeight w:val="31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Pr="00CC1364" w:rsidRDefault="00EA0A5B" w:rsidP="00EA0A5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code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Pr="00CC1364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A0A5B" w:rsidRPr="00CC1364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错误代码，“0</w:t>
            </w:r>
            <w:r>
              <w:rPr>
                <w:color w:val="000000"/>
                <w:sz w:val="22"/>
              </w:rPr>
              <w:t>00000</w:t>
            </w:r>
            <w:r>
              <w:rPr>
                <w:rFonts w:hint="eastAsia"/>
                <w:color w:val="000000"/>
                <w:sz w:val="22"/>
              </w:rPr>
              <w:t>”表示</w:t>
            </w:r>
            <w:r>
              <w:rPr>
                <w:color w:val="000000"/>
                <w:sz w:val="22"/>
              </w:rPr>
              <w:t>处理</w:t>
            </w:r>
            <w:r>
              <w:rPr>
                <w:rFonts w:hint="eastAsia"/>
                <w:color w:val="000000"/>
                <w:sz w:val="22"/>
              </w:rPr>
              <w:t>无</w:t>
            </w:r>
            <w:r>
              <w:rPr>
                <w:color w:val="000000"/>
                <w:sz w:val="22"/>
              </w:rPr>
              <w:t>错误</w:t>
            </w:r>
          </w:p>
        </w:tc>
      </w:tr>
      <w:tr w:rsidR="00EA0A5B" w:rsidRPr="00CC1364" w:rsidTr="00F30F04">
        <w:trPr>
          <w:trHeight w:val="421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Pr="00CC1364" w:rsidRDefault="00EA0A5B" w:rsidP="00EA0A5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996886">
              <w:rPr>
                <w:color w:val="000000"/>
                <w:sz w:val="22"/>
              </w:rPr>
              <w:lastRenderedPageBreak/>
              <w:t>errmsg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0A5B" w:rsidRPr="00CC1364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A0A5B" w:rsidRPr="00155D15" w:rsidRDefault="00EA0A5B" w:rsidP="00EA0A5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错误</w:t>
            </w:r>
            <w:r>
              <w:rPr>
                <w:color w:val="000000"/>
                <w:sz w:val="22"/>
              </w:rPr>
              <w:t>描述，对错误代码的文字描述信息</w:t>
            </w:r>
            <w:r>
              <w:rPr>
                <w:rFonts w:hint="eastAsia"/>
                <w:color w:val="000000"/>
                <w:sz w:val="22"/>
              </w:rPr>
              <w:t>；</w:t>
            </w:r>
            <w:proofErr w:type="gramStart"/>
            <w:r>
              <w:rPr>
                <w:color w:val="000000"/>
                <w:sz w:val="22"/>
              </w:rPr>
              <w:t>当错误</w:t>
            </w:r>
            <w:proofErr w:type="gramEnd"/>
            <w:r>
              <w:rPr>
                <w:color w:val="000000"/>
                <w:sz w:val="22"/>
              </w:rPr>
              <w:t>描述内容</w:t>
            </w:r>
            <w:r>
              <w:rPr>
                <w:rFonts w:hint="eastAsia"/>
                <w:color w:val="000000"/>
                <w:sz w:val="22"/>
              </w:rPr>
              <w:t>过长</w:t>
            </w:r>
            <w:r>
              <w:rPr>
                <w:color w:val="000000"/>
                <w:sz w:val="22"/>
              </w:rPr>
              <w:t>且</w:t>
            </w:r>
            <w:r>
              <w:rPr>
                <w:rFonts w:hint="eastAsia"/>
                <w:color w:val="000000"/>
                <w:sz w:val="22"/>
              </w:rPr>
              <w:t>有</w:t>
            </w:r>
            <w:r>
              <w:rPr>
                <w:color w:val="000000"/>
                <w:sz w:val="22"/>
              </w:rPr>
              <w:t>可能影响</w:t>
            </w:r>
            <w:r>
              <w:rPr>
                <w:rFonts w:hint="eastAsia"/>
                <w:color w:val="000000"/>
                <w:sz w:val="22"/>
              </w:rPr>
              <w:t>XML解析</w:t>
            </w:r>
            <w:r>
              <w:rPr>
                <w:color w:val="000000"/>
                <w:sz w:val="22"/>
              </w:rPr>
              <w:t>时，使用</w:t>
            </w:r>
            <w:r>
              <w:rPr>
                <w:rFonts w:hint="eastAsia"/>
                <w:color w:val="000000"/>
                <w:sz w:val="22"/>
              </w:rPr>
              <w:t>CDATA标签</w:t>
            </w:r>
            <w:r>
              <w:rPr>
                <w:color w:val="000000"/>
                <w:sz w:val="22"/>
              </w:rPr>
              <w:t>进行返回。</w:t>
            </w:r>
          </w:p>
        </w:tc>
      </w:tr>
    </w:tbl>
    <w:p w:rsidR="00FE180B" w:rsidRDefault="00FE180B" w:rsidP="00FE180B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中国化学数据</w:t>
      </w:r>
      <w:r>
        <w:t>反馈文件</w:t>
      </w:r>
      <w:r>
        <w:rPr>
          <w:rFonts w:hint="eastAsia"/>
        </w:rPr>
        <w:t>样例</w:t>
      </w:r>
    </w:p>
    <w:p w:rsidR="00FE180B" w:rsidRPr="00FE180B" w:rsidRDefault="00B76718" w:rsidP="00FE180B">
      <w:r>
        <w:object w:dxaOrig="1551" w:dyaOrig="1064">
          <v:shape id="_x0000_i1030" type="#_x0000_t75" style="width:79pt;height:50.35pt" o:ole="">
            <v:imagedata r:id="rId23" o:title=""/>
          </v:shape>
          <o:OLEObject Type="Embed" ProgID="Package" ShapeID="_x0000_i1030" DrawAspect="Icon" ObjectID="_1490771722" r:id="rId24"/>
        </w:object>
      </w:r>
    </w:p>
    <w:p w:rsidR="00AB53B0" w:rsidRPr="00AB53B0" w:rsidRDefault="00AB53B0" w:rsidP="00AB53B0">
      <w:pPr>
        <w:pStyle w:val="4"/>
        <w:spacing w:before="120"/>
      </w:pPr>
      <w:r>
        <w:rPr>
          <w:rFonts w:hint="eastAsia"/>
        </w:rPr>
        <w:t>国外</w:t>
      </w:r>
      <w:r>
        <w:t>化学数据</w:t>
      </w:r>
      <w:r>
        <w:rPr>
          <w:rFonts w:hint="eastAsia"/>
        </w:rPr>
        <w:t>反馈</w:t>
      </w:r>
      <w:r>
        <w:t>文件</w:t>
      </w:r>
    </w:p>
    <w:p w:rsidR="00A24B7E" w:rsidRPr="00A24B7E" w:rsidRDefault="008A770A" w:rsidP="00A24B7E">
      <w:r>
        <w:rPr>
          <w:rFonts w:hint="eastAsia"/>
        </w:rPr>
        <w:t>国外</w:t>
      </w:r>
      <w:r>
        <w:t>化学</w:t>
      </w:r>
      <w:r w:rsidR="00A24B7E">
        <w:rPr>
          <w:rFonts w:hint="eastAsia"/>
        </w:rPr>
        <w:t>数据</w:t>
      </w:r>
      <w:r w:rsidR="00763256">
        <w:rPr>
          <w:rFonts w:hint="eastAsia"/>
        </w:rPr>
        <w:t>反馈</w:t>
      </w:r>
      <w:r w:rsidR="00A24B7E">
        <w:t>文件</w:t>
      </w:r>
      <w:r w:rsidR="00A2279F">
        <w:t>符合</w:t>
      </w:r>
      <w:r w:rsidR="00A24B7E">
        <w:rPr>
          <w:rFonts w:hint="eastAsia"/>
        </w:rPr>
        <w:t>XML格式</w:t>
      </w:r>
      <w:r w:rsidR="00A24B7E">
        <w:t>规范，</w:t>
      </w:r>
      <w:r w:rsidR="00A24B7E">
        <w:rPr>
          <w:rFonts w:hint="eastAsia"/>
        </w:rPr>
        <w:t>文件</w:t>
      </w:r>
      <w:r w:rsidR="00A24B7E">
        <w:t>编码为</w:t>
      </w:r>
      <w:r w:rsidR="00A24B7E">
        <w:rPr>
          <w:rFonts w:hint="eastAsia"/>
        </w:rPr>
        <w:t>UTF-8。</w:t>
      </w:r>
    </w:p>
    <w:p w:rsidR="00234D7B" w:rsidRDefault="00234D7B" w:rsidP="00A07717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化学</w:t>
      </w:r>
      <w:r>
        <w:t>数据反馈文件</w:t>
      </w:r>
      <w:r>
        <w:rPr>
          <w:rFonts w:hint="eastAsia"/>
        </w:rPr>
        <w:t>定义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0"/>
        <w:gridCol w:w="61"/>
        <w:gridCol w:w="1215"/>
        <w:gridCol w:w="5046"/>
      </w:tblGrid>
      <w:tr w:rsidR="00234D7B" w:rsidRPr="00CC1364" w:rsidTr="00C775A8">
        <w:trPr>
          <w:trHeight w:val="540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节点类型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说明</w:t>
            </w:r>
          </w:p>
        </w:tc>
      </w:tr>
      <w:tr w:rsidR="00234D7B" w:rsidRPr="00CC1364" w:rsidTr="00C775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8D4C0A">
              <w:rPr>
                <w:color w:val="000000"/>
                <w:sz w:val="22"/>
              </w:rPr>
              <w:t>content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234D7B" w:rsidRPr="00CC1364" w:rsidTr="00C775A8">
        <w:trPr>
          <w:trHeight w:val="270"/>
        </w:trPr>
        <w:tc>
          <w:tcPr>
            <w:tcW w:w="122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file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4D7B" w:rsidRPr="00CC1364" w:rsidRDefault="00CB3057" w:rsidP="00CB3057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化学</w:t>
            </w:r>
            <w:r>
              <w:rPr>
                <w:color w:val="000000"/>
                <w:sz w:val="22"/>
              </w:rPr>
              <w:t>数据</w:t>
            </w:r>
            <w:r>
              <w:rPr>
                <w:rFonts w:hint="eastAsia"/>
                <w:color w:val="000000"/>
                <w:sz w:val="22"/>
              </w:rPr>
              <w:t>索引</w:t>
            </w:r>
            <w:r>
              <w:rPr>
                <w:color w:val="000000"/>
                <w:sz w:val="22"/>
              </w:rPr>
              <w:t>文件名称</w:t>
            </w:r>
            <w:r>
              <w:rPr>
                <w:rFonts w:hint="eastAsia"/>
                <w:color w:val="000000"/>
                <w:sz w:val="22"/>
              </w:rPr>
              <w:t>，即</w:t>
            </w:r>
            <w:r>
              <w:rPr>
                <w:color w:val="000000"/>
                <w:sz w:val="22"/>
              </w:rPr>
              <w:t>提供给数据对应</w:t>
            </w:r>
            <w:r>
              <w:rPr>
                <w:rFonts w:hint="eastAsia"/>
                <w:color w:val="000000"/>
                <w:sz w:val="22"/>
              </w:rPr>
              <w:t>加工</w:t>
            </w:r>
            <w:r>
              <w:rPr>
                <w:color w:val="000000"/>
                <w:sz w:val="22"/>
              </w:rPr>
              <w:t>的索引文件名称</w:t>
            </w:r>
            <w:r w:rsidR="00AE41A5">
              <w:rPr>
                <w:rFonts w:hint="eastAsia"/>
                <w:color w:val="000000"/>
                <w:sz w:val="22"/>
              </w:rPr>
              <w:t>；</w:t>
            </w:r>
            <w:r w:rsidR="00A02873">
              <w:rPr>
                <w:rFonts w:hint="eastAsia"/>
                <w:color w:val="000000"/>
                <w:sz w:val="22"/>
              </w:rPr>
              <w:t>（原</w:t>
            </w:r>
            <w:r w:rsidR="00A02873">
              <w:rPr>
                <w:color w:val="000000"/>
                <w:sz w:val="22"/>
              </w:rPr>
              <w:t>数据返回）</w:t>
            </w:r>
          </w:p>
        </w:tc>
      </w:tr>
      <w:tr w:rsidR="00234D7B" w:rsidRPr="00CC1364" w:rsidTr="00C775A8">
        <w:trPr>
          <w:trHeight w:val="270"/>
        </w:trPr>
        <w:tc>
          <w:tcPr>
            <w:tcW w:w="122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dateExchange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数据交付日期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  <w:r w:rsidR="00AE41A5">
              <w:rPr>
                <w:rFonts w:hint="eastAsia"/>
                <w:color w:val="000000"/>
                <w:sz w:val="22"/>
              </w:rPr>
              <w:t>（原</w:t>
            </w:r>
            <w:r w:rsidR="00AE41A5">
              <w:rPr>
                <w:color w:val="000000"/>
                <w:sz w:val="22"/>
              </w:rPr>
              <w:t>数据返回）</w:t>
            </w:r>
          </w:p>
        </w:tc>
      </w:tr>
      <w:tr w:rsidR="00234D7B" w:rsidRPr="00CC1364" w:rsidTr="00C775A8">
        <w:trPr>
          <w:trHeight w:val="270"/>
        </w:trPr>
        <w:tc>
          <w:tcPr>
            <w:tcW w:w="122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dateProduced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4D7B" w:rsidRPr="00CC1364" w:rsidRDefault="00234D7B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数据生产日期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  <w:r w:rsidR="00AE41A5">
              <w:rPr>
                <w:rFonts w:hint="eastAsia"/>
                <w:color w:val="000000"/>
                <w:sz w:val="22"/>
              </w:rPr>
              <w:t>（原</w:t>
            </w:r>
            <w:r w:rsidR="00AE41A5">
              <w:rPr>
                <w:color w:val="000000"/>
                <w:sz w:val="22"/>
              </w:rPr>
              <w:t>数据返回）</w:t>
            </w:r>
          </w:p>
        </w:tc>
      </w:tr>
      <w:tr w:rsidR="00281F7E" w:rsidRPr="00CC1364" w:rsidTr="00C775A8">
        <w:trPr>
          <w:trHeight w:val="270"/>
        </w:trPr>
        <w:tc>
          <w:tcPr>
            <w:tcW w:w="122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1F7E" w:rsidRPr="00CC1364" w:rsidRDefault="00281F7E" w:rsidP="00281F7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patcnt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1F7E" w:rsidRPr="00CC1364" w:rsidRDefault="00281F7E" w:rsidP="00281F7E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1F7E" w:rsidRPr="00CC1364" w:rsidRDefault="00281F7E" w:rsidP="00281F7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数据包内</w:t>
            </w:r>
            <w:r>
              <w:rPr>
                <w:color w:val="000000"/>
                <w:sz w:val="22"/>
              </w:rPr>
              <w:t>专利文献</w:t>
            </w:r>
            <w:r>
              <w:rPr>
                <w:rFonts w:hint="eastAsia"/>
                <w:color w:val="000000"/>
                <w:sz w:val="22"/>
              </w:rPr>
              <w:t>数量</w:t>
            </w:r>
            <w:r w:rsidR="00212F14">
              <w:rPr>
                <w:rFonts w:hint="eastAsia"/>
                <w:color w:val="000000"/>
                <w:sz w:val="22"/>
              </w:rPr>
              <w:t>（原</w:t>
            </w:r>
            <w:r w:rsidR="00212F14">
              <w:rPr>
                <w:color w:val="000000"/>
                <w:sz w:val="22"/>
              </w:rPr>
              <w:t>数据返回）</w:t>
            </w:r>
          </w:p>
        </w:tc>
      </w:tr>
      <w:tr w:rsidR="00281F7E" w:rsidRPr="00CC1364" w:rsidTr="00C775A8">
        <w:trPr>
          <w:trHeight w:val="270"/>
        </w:trPr>
        <w:tc>
          <w:tcPr>
            <w:tcW w:w="122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1F7E" w:rsidRPr="00CC1364" w:rsidRDefault="00281F7E" w:rsidP="00281F7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filecnt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1F7E" w:rsidRPr="00CC1364" w:rsidRDefault="00281F7E" w:rsidP="00281F7E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1F7E" w:rsidRPr="00CC1364" w:rsidRDefault="00281F7E" w:rsidP="00212F14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</w:t>
            </w:r>
            <w:r w:rsidRPr="00CC1364">
              <w:rPr>
                <w:rFonts w:hint="eastAsia"/>
                <w:color w:val="000000"/>
                <w:sz w:val="22"/>
              </w:rPr>
              <w:t>包内文件总件数</w:t>
            </w:r>
            <w:r w:rsidR="00212F14">
              <w:rPr>
                <w:rFonts w:hint="eastAsia"/>
                <w:color w:val="000000"/>
                <w:sz w:val="22"/>
              </w:rPr>
              <w:t>（原</w:t>
            </w:r>
            <w:r w:rsidR="00212F14">
              <w:rPr>
                <w:color w:val="000000"/>
                <w:sz w:val="22"/>
              </w:rPr>
              <w:t>数据返回）</w:t>
            </w:r>
          </w:p>
        </w:tc>
      </w:tr>
      <w:tr w:rsidR="00281F7E" w:rsidRPr="00CC1364" w:rsidTr="00C775A8">
        <w:trPr>
          <w:trHeight w:val="1080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1F7E" w:rsidRPr="00CC1364" w:rsidRDefault="00281F7E" w:rsidP="00281F7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1F7E" w:rsidRPr="00CC1364" w:rsidRDefault="00281F7E" w:rsidP="00281F7E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1F7E" w:rsidRDefault="00281F7E" w:rsidP="00281F7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  <w:p w:rsidR="00281F7E" w:rsidRDefault="00281F7E" w:rsidP="00281F7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C：新增</w:t>
            </w:r>
          </w:p>
          <w:p w:rsidR="00281F7E" w:rsidRDefault="00281F7E" w:rsidP="00281F7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D：</w:t>
            </w:r>
            <w:r>
              <w:rPr>
                <w:color w:val="000000"/>
                <w:sz w:val="22"/>
              </w:rPr>
              <w:t>删除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  <w:p w:rsidR="00281F7E" w:rsidRPr="00CC1364" w:rsidRDefault="00281F7E" w:rsidP="00281F7E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CU：</w:t>
            </w:r>
            <w:r>
              <w:rPr>
                <w:color w:val="000000"/>
                <w:sz w:val="22"/>
              </w:rPr>
              <w:t>新增</w:t>
            </w:r>
            <w:r>
              <w:rPr>
                <w:rFonts w:hint="eastAsia"/>
                <w:color w:val="000000"/>
                <w:sz w:val="22"/>
              </w:rPr>
              <w:t>或</w:t>
            </w:r>
            <w:r>
              <w:rPr>
                <w:color w:val="000000"/>
                <w:sz w:val="22"/>
              </w:rPr>
              <w:t>更新</w:t>
            </w:r>
          </w:p>
        </w:tc>
      </w:tr>
      <w:tr w:rsidR="00281F7E" w:rsidRPr="00CC1364" w:rsidTr="00C775A8">
        <w:trPr>
          <w:trHeight w:val="413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81F7E" w:rsidRPr="00CC1364" w:rsidRDefault="00281F7E" w:rsidP="00205E9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 w:rsidR="00205E9B">
              <w:rPr>
                <w:color w:val="000000"/>
                <w:sz w:val="22"/>
              </w:rPr>
              <w:t>doclist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652BDB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t</w:t>
            </w:r>
            <w:r w:rsidRPr="00CC1364">
              <w:rPr>
                <w:rFonts w:hint="eastAsia"/>
                <w:color w:val="000000"/>
                <w:sz w:val="22"/>
              </w:rPr>
              <w:t>opic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2BDB" w:rsidRPr="00CC1364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数据主题</w:t>
            </w:r>
            <w:r w:rsidR="00B954C5">
              <w:rPr>
                <w:rFonts w:hint="eastAsia"/>
                <w:color w:val="000000"/>
                <w:sz w:val="22"/>
              </w:rPr>
              <w:t>（原</w:t>
            </w:r>
            <w:r w:rsidR="00B954C5">
              <w:rPr>
                <w:color w:val="000000"/>
                <w:sz w:val="22"/>
              </w:rPr>
              <w:t>数据返回）</w:t>
            </w:r>
          </w:p>
        </w:tc>
      </w:tr>
      <w:tr w:rsidR="00652BDB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c</w:t>
            </w:r>
            <w:r w:rsidRPr="00CC1364">
              <w:rPr>
                <w:rFonts w:hint="eastAsia"/>
                <w:color w:val="000000"/>
                <w:sz w:val="22"/>
              </w:rPr>
              <w:t>ountry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2BDB" w:rsidRPr="00CC1364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国别</w:t>
            </w:r>
            <w:r>
              <w:rPr>
                <w:rFonts w:hint="eastAsia"/>
                <w:color w:val="000000"/>
                <w:sz w:val="22"/>
              </w:rPr>
              <w:t>，符合国别</w:t>
            </w:r>
            <w:r>
              <w:rPr>
                <w:color w:val="000000"/>
                <w:sz w:val="22"/>
              </w:rPr>
              <w:t>标准代码</w:t>
            </w:r>
            <w:r w:rsidR="00B954C5">
              <w:rPr>
                <w:rFonts w:hint="eastAsia"/>
                <w:color w:val="000000"/>
                <w:sz w:val="22"/>
              </w:rPr>
              <w:t>（原</w:t>
            </w:r>
            <w:r w:rsidR="00B954C5">
              <w:rPr>
                <w:color w:val="000000"/>
                <w:sz w:val="22"/>
              </w:rPr>
              <w:t>数据返回）</w:t>
            </w:r>
          </w:p>
        </w:tc>
      </w:tr>
      <w:tr w:rsidR="00652BDB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docNumber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2BDB" w:rsidRPr="00CC1364" w:rsidRDefault="00652BDB" w:rsidP="00B954C5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格式的</w:t>
            </w:r>
            <w:r w:rsidRPr="00CC1364">
              <w:rPr>
                <w:rFonts w:hint="eastAsia"/>
                <w:color w:val="000000"/>
                <w:sz w:val="22"/>
              </w:rPr>
              <w:t>案卷编号</w:t>
            </w:r>
            <w:r w:rsidR="00B954C5">
              <w:rPr>
                <w:rFonts w:hint="eastAsia"/>
                <w:color w:val="000000"/>
                <w:sz w:val="22"/>
              </w:rPr>
              <w:t>（原</w:t>
            </w:r>
            <w:r w:rsidR="00B954C5">
              <w:rPr>
                <w:color w:val="000000"/>
                <w:sz w:val="22"/>
              </w:rPr>
              <w:t>数据返回）</w:t>
            </w:r>
          </w:p>
        </w:tc>
      </w:tr>
      <w:tr w:rsidR="00652BDB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kind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2BDB" w:rsidRPr="00CC1364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文献类型</w:t>
            </w:r>
            <w:r w:rsidR="00B954C5">
              <w:rPr>
                <w:rFonts w:hint="eastAsia"/>
                <w:color w:val="000000"/>
                <w:sz w:val="22"/>
              </w:rPr>
              <w:t>（原</w:t>
            </w:r>
            <w:r w:rsidR="00B954C5">
              <w:rPr>
                <w:color w:val="000000"/>
                <w:sz w:val="22"/>
              </w:rPr>
              <w:t>数据返回）</w:t>
            </w:r>
          </w:p>
        </w:tc>
      </w:tr>
      <w:tr w:rsidR="00652BDB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PNO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2BDB" w:rsidRPr="00CC1364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原始</w:t>
            </w:r>
            <w:r>
              <w:rPr>
                <w:color w:val="000000"/>
                <w:sz w:val="22"/>
              </w:rPr>
              <w:t>格式的文献号</w:t>
            </w:r>
            <w:r w:rsidR="00B954C5">
              <w:rPr>
                <w:rFonts w:hint="eastAsia"/>
                <w:color w:val="000000"/>
                <w:sz w:val="22"/>
              </w:rPr>
              <w:t>（原</w:t>
            </w:r>
            <w:r w:rsidR="00B954C5">
              <w:rPr>
                <w:color w:val="000000"/>
                <w:sz w:val="22"/>
              </w:rPr>
              <w:t>数据返回）</w:t>
            </w:r>
          </w:p>
        </w:tc>
      </w:tr>
      <w:tr w:rsidR="00652BDB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Default="00652BDB" w:rsidP="00652BDB">
            <w:pPr>
              <w:widowControl/>
              <w:ind w:firstLine="0"/>
              <w:jc w:val="left"/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lastRenderedPageBreak/>
              <w:t>PNS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2BDB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</w:t>
            </w:r>
            <w:r>
              <w:rPr>
                <w:rFonts w:hint="eastAsia"/>
                <w:color w:val="000000"/>
                <w:sz w:val="22"/>
              </w:rPr>
              <w:t>的</w:t>
            </w:r>
            <w:r>
              <w:rPr>
                <w:color w:val="000000"/>
                <w:sz w:val="22"/>
              </w:rPr>
              <w:t>文献号</w:t>
            </w:r>
            <w:r w:rsidR="00B954C5">
              <w:rPr>
                <w:rFonts w:hint="eastAsia"/>
                <w:color w:val="000000"/>
                <w:sz w:val="22"/>
              </w:rPr>
              <w:t>（原</w:t>
            </w:r>
            <w:r w:rsidR="00B954C5">
              <w:rPr>
                <w:color w:val="000000"/>
                <w:sz w:val="22"/>
              </w:rPr>
              <w:t>数据返回）</w:t>
            </w:r>
          </w:p>
        </w:tc>
      </w:tr>
      <w:tr w:rsidR="00652BDB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datePublication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2BDB" w:rsidRPr="00CC1364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2BDB" w:rsidRPr="00CC1364" w:rsidRDefault="00652BDB" w:rsidP="00652BD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公开日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  <w:r w:rsidR="00B954C5">
              <w:rPr>
                <w:rFonts w:hint="eastAsia"/>
                <w:color w:val="000000"/>
                <w:sz w:val="22"/>
              </w:rPr>
              <w:t>（原</w:t>
            </w:r>
            <w:r w:rsidR="00B954C5">
              <w:rPr>
                <w:color w:val="000000"/>
                <w:sz w:val="22"/>
              </w:rPr>
              <w:t>数据返回）</w:t>
            </w:r>
          </w:p>
        </w:tc>
      </w:tr>
      <w:tr w:rsidR="002C41B9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41B9" w:rsidRPr="00CC1364" w:rsidRDefault="002C41B9" w:rsidP="002C41B9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path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41B9" w:rsidRPr="00CC1364" w:rsidRDefault="002C41B9" w:rsidP="002C41B9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41B9" w:rsidRPr="00CC1364" w:rsidRDefault="002C41B9" w:rsidP="002C41B9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数据文件所在的相对路径</w:t>
            </w:r>
            <w:r w:rsidR="0068577B">
              <w:rPr>
                <w:rFonts w:hint="eastAsia"/>
                <w:color w:val="000000"/>
                <w:sz w:val="22"/>
              </w:rPr>
              <w:t>（原</w:t>
            </w:r>
            <w:r w:rsidR="0068577B">
              <w:rPr>
                <w:color w:val="000000"/>
                <w:sz w:val="22"/>
              </w:rPr>
              <w:t>数据返回）</w:t>
            </w:r>
          </w:p>
        </w:tc>
      </w:tr>
      <w:tr w:rsidR="002C41B9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41B9" w:rsidRPr="00CC1364" w:rsidRDefault="002C41B9" w:rsidP="002C41B9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41B9" w:rsidRPr="00CC1364" w:rsidRDefault="002C41B9" w:rsidP="002C41B9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41B9" w:rsidRDefault="002C41B9" w:rsidP="002C41B9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  <w:r w:rsidR="0068577B">
              <w:rPr>
                <w:rFonts w:hint="eastAsia"/>
                <w:color w:val="000000"/>
                <w:sz w:val="22"/>
              </w:rPr>
              <w:t>（原</w:t>
            </w:r>
            <w:r w:rsidR="0068577B">
              <w:rPr>
                <w:color w:val="000000"/>
                <w:sz w:val="22"/>
              </w:rPr>
              <w:t>数据返回）</w:t>
            </w:r>
          </w:p>
          <w:p w:rsidR="002C41B9" w:rsidRDefault="002C41B9" w:rsidP="002C41B9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当content节点</w:t>
            </w:r>
            <w:r>
              <w:rPr>
                <w:color w:val="000000"/>
                <w:sz w:val="22"/>
              </w:rPr>
              <w:t>的</w:t>
            </w:r>
            <w:r>
              <w:rPr>
                <w:rFonts w:hint="eastAsia"/>
                <w:color w:val="000000"/>
                <w:sz w:val="22"/>
              </w:rPr>
              <w:t>status属性</w:t>
            </w:r>
            <w:r>
              <w:rPr>
                <w:color w:val="000000"/>
                <w:sz w:val="22"/>
              </w:rPr>
              <w:t>确定后，</w:t>
            </w:r>
            <w:proofErr w:type="spellStart"/>
            <w:r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>
              <w:rPr>
                <w:rFonts w:hint="eastAsia"/>
                <w:color w:val="000000"/>
                <w:sz w:val="22"/>
              </w:rPr>
              <w:t>的status属性</w:t>
            </w:r>
            <w:r>
              <w:rPr>
                <w:color w:val="000000"/>
                <w:sz w:val="22"/>
              </w:rPr>
              <w:t>与上面一致</w:t>
            </w:r>
            <w:r w:rsidRPr="00CC1364">
              <w:rPr>
                <w:rFonts w:hint="eastAsia"/>
                <w:color w:val="000000"/>
                <w:sz w:val="22"/>
              </w:rPr>
              <w:br/>
              <w:t>C：新增</w:t>
            </w:r>
          </w:p>
          <w:p w:rsidR="002C41B9" w:rsidRDefault="002C41B9" w:rsidP="002C41B9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D：</w:t>
            </w:r>
            <w:r>
              <w:rPr>
                <w:color w:val="000000"/>
                <w:sz w:val="22"/>
              </w:rPr>
              <w:t>删除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  <w:p w:rsidR="002C41B9" w:rsidRPr="00155D15" w:rsidRDefault="002C41B9" w:rsidP="002C41B9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</w:t>
            </w:r>
            <w:r>
              <w:rPr>
                <w:color w:val="000000"/>
                <w:sz w:val="22"/>
              </w:rPr>
              <w:t>U</w:t>
            </w:r>
            <w:r w:rsidRPr="00CC1364">
              <w:rPr>
                <w:rFonts w:hint="eastAsia"/>
                <w:color w:val="000000"/>
                <w:sz w:val="22"/>
              </w:rPr>
              <w:t>：新增</w:t>
            </w:r>
            <w:r>
              <w:rPr>
                <w:rFonts w:hint="eastAsia"/>
                <w:color w:val="000000"/>
                <w:sz w:val="22"/>
              </w:rPr>
              <w:t>或更新</w:t>
            </w:r>
          </w:p>
        </w:tc>
      </w:tr>
      <w:tr w:rsidR="002C41B9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41B9" w:rsidRPr="00CC1364" w:rsidRDefault="002C41B9" w:rsidP="002C41B9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ICS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41B9" w:rsidRPr="00CC1364" w:rsidRDefault="002C41B9" w:rsidP="002C41B9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41B9" w:rsidRPr="00CC1364" w:rsidRDefault="002C41B9" w:rsidP="002C41B9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文献号</w:t>
            </w:r>
            <w:r>
              <w:rPr>
                <w:color w:val="000000"/>
                <w:sz w:val="22"/>
              </w:rPr>
              <w:t>对应的化学物质</w:t>
            </w:r>
            <w:r>
              <w:rPr>
                <w:rFonts w:hint="eastAsia"/>
                <w:color w:val="000000"/>
                <w:sz w:val="22"/>
              </w:rPr>
              <w:t>ID，</w:t>
            </w:r>
            <w:r>
              <w:rPr>
                <w:color w:val="000000"/>
                <w:sz w:val="22"/>
              </w:rPr>
              <w:t>多值间用</w:t>
            </w:r>
            <w:r>
              <w:rPr>
                <w:rFonts w:hint="eastAsia"/>
                <w:color w:val="000000"/>
                <w:sz w:val="22"/>
              </w:rPr>
              <w:t>半角分号分割</w:t>
            </w:r>
          </w:p>
        </w:tc>
      </w:tr>
      <w:tr w:rsidR="002C41B9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41B9" w:rsidRDefault="002C41B9" w:rsidP="002C41B9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icsnames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41B9" w:rsidRPr="00CC1364" w:rsidRDefault="002C41B9" w:rsidP="002C41B9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41B9" w:rsidRDefault="002C41B9" w:rsidP="002C41B9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文献号</w:t>
            </w:r>
            <w:r>
              <w:rPr>
                <w:color w:val="000000"/>
                <w:sz w:val="22"/>
              </w:rPr>
              <w:t>对应的化学物质</w:t>
            </w:r>
            <w:r>
              <w:rPr>
                <w:rFonts w:hint="eastAsia"/>
                <w:color w:val="000000"/>
                <w:sz w:val="22"/>
              </w:rPr>
              <w:t>名称</w:t>
            </w:r>
            <w:r>
              <w:rPr>
                <w:color w:val="000000"/>
                <w:sz w:val="22"/>
              </w:rPr>
              <w:t>，多值间用</w:t>
            </w:r>
            <w:r>
              <w:rPr>
                <w:rFonts w:hint="eastAsia"/>
                <w:color w:val="000000"/>
                <w:sz w:val="22"/>
              </w:rPr>
              <w:t>半角分号分割</w:t>
            </w:r>
          </w:p>
        </w:tc>
      </w:tr>
      <w:tr w:rsidR="002C41B9" w:rsidRPr="00CC1364" w:rsidTr="00BE2347">
        <w:trPr>
          <w:trHeight w:val="547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41B9" w:rsidRDefault="002C41B9" w:rsidP="002C41B9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>
              <w:rPr>
                <w:color w:val="000000"/>
                <w:sz w:val="22"/>
              </w:rPr>
              <w:t>doclist</w:t>
            </w:r>
            <w:proofErr w:type="spellEnd"/>
            <w:r>
              <w:rPr>
                <w:rFonts w:hint="eastAsia"/>
                <w:color w:val="000000"/>
                <w:sz w:val="22"/>
              </w:rPr>
              <w:t>\</w:t>
            </w:r>
            <w:proofErr w:type="spellStart"/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filelist</w:t>
            </w:r>
            <w:proofErr w:type="spellEnd"/>
            <w:r>
              <w:rPr>
                <w:rFonts w:hAnsi="Times New Roman" w:hint="eastAsia"/>
                <w:snapToGrid/>
                <w:color w:val="800000"/>
                <w:sz w:val="20"/>
                <w:szCs w:val="20"/>
              </w:rPr>
              <w:t>节点</w:t>
            </w:r>
          </w:p>
        </w:tc>
      </w:tr>
      <w:tr w:rsidR="005301DD" w:rsidRPr="00CC1364" w:rsidTr="00AC75FA">
        <w:trPr>
          <w:trHeight w:val="547"/>
        </w:trPr>
        <w:tc>
          <w:tcPr>
            <w:tcW w:w="1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1DD" w:rsidRPr="00CC1364" w:rsidRDefault="005301DD" w:rsidP="005301DD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amount</w:t>
            </w:r>
          </w:p>
        </w:tc>
        <w:tc>
          <w:tcPr>
            <w:tcW w:w="7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01DD" w:rsidRPr="00CC1364" w:rsidRDefault="005301DD" w:rsidP="005301DD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01DD" w:rsidRPr="00CC1364" w:rsidRDefault="005301DD" w:rsidP="005301DD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文件数量</w:t>
            </w:r>
          </w:p>
        </w:tc>
      </w:tr>
      <w:tr w:rsidR="005301DD" w:rsidRPr="00CC1364" w:rsidTr="00AC75FA">
        <w:trPr>
          <w:trHeight w:val="547"/>
        </w:trPr>
        <w:tc>
          <w:tcPr>
            <w:tcW w:w="1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1DD" w:rsidRPr="00CC1364" w:rsidRDefault="005301DD" w:rsidP="005301DD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path</w:t>
            </w:r>
          </w:p>
        </w:tc>
        <w:tc>
          <w:tcPr>
            <w:tcW w:w="7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01DD" w:rsidRPr="00CC1364" w:rsidRDefault="005301DD" w:rsidP="005301DD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01DD" w:rsidRPr="00CC1364" w:rsidRDefault="005301DD" w:rsidP="005301DD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文件所在父目录名</w:t>
            </w:r>
          </w:p>
        </w:tc>
      </w:tr>
      <w:tr w:rsidR="005301DD" w:rsidRPr="00CC1364" w:rsidTr="00BE2347">
        <w:trPr>
          <w:trHeight w:val="547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1DD" w:rsidRDefault="005301DD" w:rsidP="005301DD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>
              <w:rPr>
                <w:color w:val="000000"/>
                <w:sz w:val="22"/>
              </w:rPr>
              <w:t>doclist</w:t>
            </w:r>
            <w:proofErr w:type="spellEnd"/>
            <w:r>
              <w:rPr>
                <w:rFonts w:hint="eastAsia"/>
                <w:color w:val="000000"/>
                <w:sz w:val="22"/>
              </w:rPr>
              <w:t>\</w:t>
            </w:r>
            <w:proofErr w:type="spellStart"/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filelist</w:t>
            </w:r>
            <w:proofErr w:type="spellEnd"/>
            <w:r>
              <w:rPr>
                <w:rFonts w:hAnsi="Times New Roman" w:hint="eastAsia"/>
                <w:snapToGrid/>
                <w:color w:val="800000"/>
                <w:sz w:val="20"/>
                <w:szCs w:val="20"/>
              </w:rPr>
              <w:t>\</w:t>
            </w:r>
            <w:r>
              <w:rPr>
                <w:rFonts w:hAnsi="Times New Roman"/>
                <w:snapToGrid/>
                <w:color w:val="800000"/>
                <w:sz w:val="20"/>
                <w:szCs w:val="20"/>
              </w:rPr>
              <w:t>file</w:t>
            </w:r>
            <w:r>
              <w:rPr>
                <w:rFonts w:hAnsi="Times New Roman" w:hint="eastAsia"/>
                <w:snapToGrid/>
                <w:color w:val="800000"/>
                <w:sz w:val="20"/>
                <w:szCs w:val="20"/>
              </w:rPr>
              <w:t>节点</w:t>
            </w:r>
          </w:p>
        </w:tc>
      </w:tr>
      <w:tr w:rsidR="005301DD" w:rsidRPr="00CC1364" w:rsidTr="00C775A8">
        <w:trPr>
          <w:trHeight w:val="54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1DD" w:rsidRPr="00CC1364" w:rsidRDefault="005301DD" w:rsidP="005301DD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datafile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1DD" w:rsidRPr="00CC1364" w:rsidRDefault="005301DD" w:rsidP="005301DD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01DD" w:rsidRPr="00CC1364" w:rsidRDefault="005301DD" w:rsidP="005301DD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化学数据文件</w:t>
            </w:r>
            <w:r>
              <w:rPr>
                <w:color w:val="000000"/>
                <w:sz w:val="22"/>
              </w:rPr>
              <w:t>名称</w:t>
            </w:r>
            <w:r>
              <w:rPr>
                <w:rFonts w:hint="eastAsia"/>
                <w:color w:val="000000"/>
                <w:sz w:val="22"/>
              </w:rPr>
              <w:t>，即返回</w:t>
            </w:r>
            <w:r>
              <w:rPr>
                <w:color w:val="000000"/>
                <w:sz w:val="22"/>
              </w:rPr>
              <w:t>原</w:t>
            </w:r>
            <w:r>
              <w:rPr>
                <w:rFonts w:hint="eastAsia"/>
                <w:color w:val="000000"/>
                <w:sz w:val="22"/>
              </w:rPr>
              <w:t>数据</w:t>
            </w:r>
            <w:r>
              <w:rPr>
                <w:color w:val="000000"/>
                <w:sz w:val="22"/>
              </w:rPr>
              <w:t>包内的</w:t>
            </w:r>
            <w:r>
              <w:rPr>
                <w:rFonts w:hint="eastAsia"/>
                <w:color w:val="000000"/>
                <w:sz w:val="22"/>
              </w:rPr>
              <w:t>数据</w:t>
            </w:r>
            <w:r>
              <w:rPr>
                <w:color w:val="000000"/>
                <w:sz w:val="22"/>
              </w:rPr>
              <w:t>文件名称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5301DD" w:rsidRPr="00CC1364" w:rsidTr="00C775A8">
        <w:trPr>
          <w:trHeight w:val="317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1DD" w:rsidRPr="00CC1364" w:rsidRDefault="005301DD" w:rsidP="005301DD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code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1DD" w:rsidRPr="00CC1364" w:rsidRDefault="005301DD" w:rsidP="005301DD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01DD" w:rsidRPr="00CC1364" w:rsidRDefault="005301DD" w:rsidP="005301DD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错误代码，“0</w:t>
            </w:r>
            <w:r>
              <w:rPr>
                <w:color w:val="000000"/>
                <w:sz w:val="22"/>
              </w:rPr>
              <w:t>00000</w:t>
            </w:r>
            <w:r>
              <w:rPr>
                <w:rFonts w:hint="eastAsia"/>
                <w:color w:val="000000"/>
                <w:sz w:val="22"/>
              </w:rPr>
              <w:t>”表示</w:t>
            </w:r>
            <w:r>
              <w:rPr>
                <w:color w:val="000000"/>
                <w:sz w:val="22"/>
              </w:rPr>
              <w:t>处理</w:t>
            </w:r>
            <w:r>
              <w:rPr>
                <w:rFonts w:hint="eastAsia"/>
                <w:color w:val="000000"/>
                <w:sz w:val="22"/>
              </w:rPr>
              <w:t>无</w:t>
            </w:r>
            <w:r>
              <w:rPr>
                <w:color w:val="000000"/>
                <w:sz w:val="22"/>
              </w:rPr>
              <w:t>错误</w:t>
            </w:r>
          </w:p>
        </w:tc>
      </w:tr>
      <w:tr w:rsidR="005301DD" w:rsidRPr="00CC1364" w:rsidTr="00996886">
        <w:trPr>
          <w:trHeight w:val="421"/>
        </w:trPr>
        <w:tc>
          <w:tcPr>
            <w:tcW w:w="12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1DD" w:rsidRPr="00CC1364" w:rsidRDefault="005301DD" w:rsidP="005301DD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996886">
              <w:rPr>
                <w:color w:val="000000"/>
                <w:sz w:val="22"/>
              </w:rPr>
              <w:t>errmsg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1DD" w:rsidRPr="00CC1364" w:rsidRDefault="005301DD" w:rsidP="005301DD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01DD" w:rsidRPr="00155D15" w:rsidRDefault="005301DD" w:rsidP="005301DD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错误</w:t>
            </w:r>
            <w:r>
              <w:rPr>
                <w:color w:val="000000"/>
                <w:sz w:val="22"/>
              </w:rPr>
              <w:t>描述，对错误代码的文字描述信息</w:t>
            </w:r>
            <w:r>
              <w:rPr>
                <w:rFonts w:hint="eastAsia"/>
                <w:color w:val="000000"/>
                <w:sz w:val="22"/>
              </w:rPr>
              <w:t>；</w:t>
            </w:r>
            <w:proofErr w:type="gramStart"/>
            <w:r>
              <w:rPr>
                <w:color w:val="000000"/>
                <w:sz w:val="22"/>
              </w:rPr>
              <w:t>当错误</w:t>
            </w:r>
            <w:proofErr w:type="gramEnd"/>
            <w:r>
              <w:rPr>
                <w:color w:val="000000"/>
                <w:sz w:val="22"/>
              </w:rPr>
              <w:t>描述内容</w:t>
            </w:r>
            <w:r>
              <w:rPr>
                <w:rFonts w:hint="eastAsia"/>
                <w:color w:val="000000"/>
                <w:sz w:val="22"/>
              </w:rPr>
              <w:t>过长</w:t>
            </w:r>
            <w:r>
              <w:rPr>
                <w:color w:val="000000"/>
                <w:sz w:val="22"/>
              </w:rPr>
              <w:t>且</w:t>
            </w:r>
            <w:r>
              <w:rPr>
                <w:rFonts w:hint="eastAsia"/>
                <w:color w:val="000000"/>
                <w:sz w:val="22"/>
              </w:rPr>
              <w:t>有</w:t>
            </w:r>
            <w:r>
              <w:rPr>
                <w:color w:val="000000"/>
                <w:sz w:val="22"/>
              </w:rPr>
              <w:t>可能影响</w:t>
            </w:r>
            <w:r>
              <w:rPr>
                <w:rFonts w:hint="eastAsia"/>
                <w:color w:val="000000"/>
                <w:sz w:val="22"/>
              </w:rPr>
              <w:t>XML解析</w:t>
            </w:r>
            <w:r>
              <w:rPr>
                <w:color w:val="000000"/>
                <w:sz w:val="22"/>
              </w:rPr>
              <w:t>时，使用</w:t>
            </w:r>
            <w:r>
              <w:rPr>
                <w:rFonts w:hint="eastAsia"/>
                <w:color w:val="000000"/>
                <w:sz w:val="22"/>
              </w:rPr>
              <w:t>CDATA标签</w:t>
            </w:r>
            <w:r>
              <w:rPr>
                <w:color w:val="000000"/>
                <w:sz w:val="22"/>
              </w:rPr>
              <w:t>进行返回。</w:t>
            </w:r>
          </w:p>
        </w:tc>
      </w:tr>
    </w:tbl>
    <w:p w:rsidR="00554389" w:rsidRDefault="00FE180B" w:rsidP="00A07717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国外</w:t>
      </w:r>
      <w:r w:rsidR="00915F1C">
        <w:rPr>
          <w:rFonts w:hint="eastAsia"/>
        </w:rPr>
        <w:t>化学数据</w:t>
      </w:r>
      <w:r w:rsidR="00915F1C">
        <w:t>反馈文件</w:t>
      </w:r>
      <w:r w:rsidR="00915F1C">
        <w:rPr>
          <w:rFonts w:hint="eastAsia"/>
        </w:rPr>
        <w:t>样例</w:t>
      </w:r>
    </w:p>
    <w:p w:rsidR="00915F1C" w:rsidRPr="009B7EDE" w:rsidRDefault="00B76718" w:rsidP="00A9708C">
      <w:r>
        <w:object w:dxaOrig="1551" w:dyaOrig="1064">
          <v:shape id="_x0000_i1031" type="#_x0000_t75" style="width:76.7pt;height:52.7pt" o:ole="">
            <v:imagedata r:id="rId25" o:title=""/>
          </v:shape>
          <o:OLEObject Type="Embed" ProgID="Package" ShapeID="_x0000_i1031" DrawAspect="Icon" ObjectID="_1490771723" r:id="rId26"/>
        </w:object>
      </w:r>
    </w:p>
    <w:p w:rsidR="003800D7" w:rsidRDefault="003800D7" w:rsidP="00353C5C">
      <w:pPr>
        <w:pStyle w:val="2"/>
        <w:spacing w:before="120" w:after="120"/>
      </w:pPr>
      <w:bookmarkStart w:id="32" w:name="_Toc416976813"/>
      <w:r>
        <w:rPr>
          <w:rFonts w:hint="eastAsia"/>
        </w:rPr>
        <w:lastRenderedPageBreak/>
        <w:t>生物</w:t>
      </w:r>
      <w:r>
        <w:t>序列检索接口定义</w:t>
      </w:r>
      <w:bookmarkEnd w:id="32"/>
    </w:p>
    <w:p w:rsidR="00484797" w:rsidRDefault="00484797" w:rsidP="003800D7">
      <w:pPr>
        <w:pStyle w:val="3"/>
        <w:spacing w:before="120"/>
      </w:pPr>
      <w:bookmarkStart w:id="33" w:name="_Toc416976814"/>
      <w:r>
        <w:rPr>
          <w:rFonts w:hint="eastAsia"/>
        </w:rPr>
        <w:t>生物</w:t>
      </w:r>
      <w:r>
        <w:t>序列检索页面</w:t>
      </w:r>
      <w:bookmarkEnd w:id="33"/>
    </w:p>
    <w:p w:rsidR="00D60B7D" w:rsidRPr="00D60B7D" w:rsidRDefault="00D60B7D" w:rsidP="00D60B7D">
      <w:proofErr w:type="gramStart"/>
      <w:r>
        <w:rPr>
          <w:rFonts w:hint="eastAsia"/>
        </w:rPr>
        <w:t>鹰谷</w:t>
      </w:r>
      <w:r>
        <w:t>应</w:t>
      </w:r>
      <w:proofErr w:type="gramEnd"/>
      <w:r>
        <w:t>提供如下图所示宜的核酸序列检索</w:t>
      </w:r>
      <w:r>
        <w:rPr>
          <w:rFonts w:hint="eastAsia"/>
        </w:rPr>
        <w:t>和</w:t>
      </w:r>
      <w:r>
        <w:t>氨基酸序列检索页面</w:t>
      </w:r>
      <w:r>
        <w:rPr>
          <w:rFonts w:hint="eastAsia"/>
        </w:rPr>
        <w:t>，</w:t>
      </w:r>
      <w:r>
        <w:t>并</w:t>
      </w:r>
      <w:proofErr w:type="gramStart"/>
      <w:r>
        <w:t>配合长软进行</w:t>
      </w:r>
      <w:proofErr w:type="gramEnd"/>
      <w:r>
        <w:t>页面集成。</w:t>
      </w:r>
      <w:r>
        <w:rPr>
          <w:rFonts w:hint="eastAsia"/>
        </w:rPr>
        <w:t>生物</w:t>
      </w:r>
      <w:r>
        <w:t>序列检索页面如下图：</w:t>
      </w:r>
    </w:p>
    <w:p w:rsidR="00484797" w:rsidRDefault="00484797" w:rsidP="000021E3">
      <w:pPr>
        <w:pStyle w:val="4"/>
        <w:spacing w:before="120"/>
      </w:pPr>
      <w:r>
        <w:rPr>
          <w:rFonts w:hint="eastAsia"/>
        </w:rPr>
        <w:t>核酸序列</w:t>
      </w:r>
      <w:r>
        <w:t>检索页面</w:t>
      </w:r>
    </w:p>
    <w:p w:rsidR="00484797" w:rsidRDefault="00484797" w:rsidP="00484797">
      <w:pPr>
        <w:ind w:leftChars="1" w:left="2" w:firstLine="0"/>
      </w:pPr>
      <w:r>
        <w:rPr>
          <w:rFonts w:hint="eastAsia"/>
          <w:noProof/>
          <w:snapToGrid/>
        </w:rPr>
        <w:drawing>
          <wp:inline distT="0" distB="0" distL="0" distR="0" wp14:anchorId="747280E8" wp14:editId="67C83785">
            <wp:extent cx="5278120" cy="34410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标题-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F0" w:rsidRDefault="005C08F0" w:rsidP="000021E3">
      <w:pPr>
        <w:pStyle w:val="4"/>
        <w:spacing w:before="120"/>
      </w:pPr>
      <w:r>
        <w:rPr>
          <w:rFonts w:hint="eastAsia"/>
        </w:rPr>
        <w:t>核酸</w:t>
      </w:r>
      <w:r>
        <w:t>序列检索页面</w:t>
      </w:r>
      <w:r w:rsidR="000021E3">
        <w:rPr>
          <w:rFonts w:hint="eastAsia"/>
        </w:rPr>
        <w:t>说明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9"/>
        <w:gridCol w:w="1946"/>
        <w:gridCol w:w="4559"/>
        <w:gridCol w:w="1068"/>
      </w:tblGrid>
      <w:tr w:rsidR="005C08F0" w:rsidRPr="000523D3" w:rsidTr="00C775A8">
        <w:trPr>
          <w:trHeight w:val="285"/>
          <w:tblHeader/>
          <w:jc w:val="center"/>
        </w:trPr>
        <w:tc>
          <w:tcPr>
            <w:tcW w:w="439" w:type="pct"/>
            <w:shd w:val="clear" w:color="auto" w:fill="CCCCCC"/>
            <w:vAlign w:val="center"/>
          </w:tcPr>
          <w:p w:rsidR="005C08F0" w:rsidRPr="000523D3" w:rsidRDefault="005C08F0" w:rsidP="000021E3">
            <w:pPr>
              <w:spacing w:before="46" w:after="46"/>
              <w:ind w:firstLine="0"/>
              <w:jc w:val="center"/>
              <w:rPr>
                <w:b/>
                <w:sz w:val="21"/>
                <w:szCs w:val="21"/>
              </w:rPr>
            </w:pPr>
            <w:r w:rsidRPr="000523D3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172" w:type="pct"/>
            <w:shd w:val="clear" w:color="auto" w:fill="CCCCCC"/>
            <w:vAlign w:val="center"/>
          </w:tcPr>
          <w:p w:rsidR="005C08F0" w:rsidRPr="000523D3" w:rsidRDefault="005C08F0" w:rsidP="000021E3">
            <w:pPr>
              <w:spacing w:before="46" w:after="46"/>
              <w:ind w:firstLine="0"/>
              <w:jc w:val="center"/>
              <w:rPr>
                <w:b/>
                <w:sz w:val="21"/>
                <w:szCs w:val="21"/>
              </w:rPr>
            </w:pPr>
            <w:r w:rsidRPr="000523D3">
              <w:rPr>
                <w:rFonts w:hint="eastAsia"/>
                <w:b/>
                <w:sz w:val="21"/>
                <w:szCs w:val="21"/>
              </w:rPr>
              <w:t>栏位名称</w:t>
            </w:r>
          </w:p>
        </w:tc>
        <w:tc>
          <w:tcPr>
            <w:tcW w:w="2745" w:type="pct"/>
            <w:shd w:val="clear" w:color="auto" w:fill="CCCCCC"/>
            <w:vAlign w:val="center"/>
          </w:tcPr>
          <w:p w:rsidR="005C08F0" w:rsidRPr="000523D3" w:rsidRDefault="005C08F0" w:rsidP="000021E3">
            <w:pPr>
              <w:spacing w:before="46" w:after="46"/>
              <w:ind w:firstLine="0"/>
              <w:jc w:val="center"/>
              <w:rPr>
                <w:b/>
                <w:sz w:val="21"/>
                <w:szCs w:val="21"/>
              </w:rPr>
            </w:pPr>
            <w:r w:rsidRPr="000523D3">
              <w:rPr>
                <w:rFonts w:hint="eastAsia"/>
                <w:b/>
                <w:sz w:val="21"/>
                <w:szCs w:val="21"/>
              </w:rPr>
              <w:t>栏</w:t>
            </w:r>
            <w:proofErr w:type="gramStart"/>
            <w:r w:rsidRPr="000523D3">
              <w:rPr>
                <w:rFonts w:hint="eastAsia"/>
                <w:b/>
                <w:sz w:val="21"/>
                <w:szCs w:val="21"/>
              </w:rPr>
              <w:t>位说明</w:t>
            </w:r>
            <w:proofErr w:type="gramEnd"/>
          </w:p>
        </w:tc>
        <w:tc>
          <w:tcPr>
            <w:tcW w:w="643" w:type="pct"/>
            <w:shd w:val="clear" w:color="auto" w:fill="CCCCCC"/>
            <w:vAlign w:val="center"/>
          </w:tcPr>
          <w:p w:rsidR="005C08F0" w:rsidRPr="000523D3" w:rsidRDefault="005C08F0" w:rsidP="000021E3">
            <w:pPr>
              <w:spacing w:before="46" w:after="46"/>
              <w:ind w:firstLine="0"/>
              <w:jc w:val="center"/>
              <w:rPr>
                <w:b/>
                <w:sz w:val="21"/>
                <w:szCs w:val="21"/>
              </w:rPr>
            </w:pPr>
            <w:r w:rsidRPr="000523D3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5C08F0" w:rsidRPr="00517F2C" w:rsidTr="00C775A8">
        <w:trPr>
          <w:trHeight w:val="240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Pr="00517F2C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517F2C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Pr="00517F2C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国别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624802" w:rsidRDefault="005C08F0" w:rsidP="00A07717">
            <w:pPr>
              <w:pStyle w:val="af2"/>
              <w:numPr>
                <w:ilvl w:val="0"/>
                <w:numId w:val="4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624802">
              <w:rPr>
                <w:rFonts w:asciiTheme="minorEastAsia" w:eastAsiaTheme="minorEastAsia" w:hAnsiTheme="minorEastAsia" w:hint="eastAsia"/>
                <w:sz w:val="21"/>
                <w:szCs w:val="21"/>
              </w:rPr>
              <w:t>数据来源于生物序列数据库来源国</w:t>
            </w:r>
          </w:p>
          <w:p w:rsidR="005C08F0" w:rsidRDefault="005C08F0" w:rsidP="00A07717">
            <w:pPr>
              <w:pStyle w:val="af2"/>
              <w:numPr>
                <w:ilvl w:val="0"/>
                <w:numId w:val="4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下拉列表方式，</w:t>
            </w:r>
            <w:proofErr w:type="gram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仅单选</w:t>
            </w:r>
            <w:proofErr w:type="gramEnd"/>
          </w:p>
          <w:p w:rsidR="005C08F0" w:rsidRDefault="005C08F0" w:rsidP="00A07717">
            <w:pPr>
              <w:pStyle w:val="af2"/>
              <w:numPr>
                <w:ilvl w:val="0"/>
                <w:numId w:val="4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来源国要通过来源国字典进行维护。</w:t>
            </w:r>
          </w:p>
          <w:p w:rsidR="005C08F0" w:rsidRPr="00624802" w:rsidRDefault="005C08F0" w:rsidP="00A07717">
            <w:pPr>
              <w:pStyle w:val="af2"/>
              <w:numPr>
                <w:ilvl w:val="0"/>
                <w:numId w:val="4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默认显示中国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Pr="00517F2C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选择项</w:t>
            </w:r>
          </w:p>
        </w:tc>
      </w:tr>
      <w:tr w:rsidR="005C08F0" w:rsidRPr="00517F2C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Pr="00517F2C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517F2C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Pr="00517F2C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选库别</w:t>
            </w:r>
            <w:proofErr w:type="gramEnd"/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A7219F" w:rsidRDefault="005C08F0" w:rsidP="00A07717">
            <w:pPr>
              <w:pStyle w:val="af2"/>
              <w:numPr>
                <w:ilvl w:val="0"/>
                <w:numId w:val="5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单选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，选项仅包括核算序列和氨基酸序列</w:t>
            </w:r>
          </w:p>
          <w:p w:rsidR="005C08F0" w:rsidRDefault="005C08F0" w:rsidP="00A07717">
            <w:pPr>
              <w:pStyle w:val="af2"/>
              <w:numPr>
                <w:ilvl w:val="0"/>
                <w:numId w:val="5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与国别组合形成生物序列检索数据库类别</w:t>
            </w:r>
          </w:p>
          <w:p w:rsidR="005C08F0" w:rsidRPr="00A7219F" w:rsidRDefault="005C08F0" w:rsidP="00A07717">
            <w:pPr>
              <w:pStyle w:val="af2"/>
              <w:numPr>
                <w:ilvl w:val="0"/>
                <w:numId w:val="5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默认无选中项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Pr="00517F2C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选择项</w:t>
            </w:r>
          </w:p>
        </w:tc>
      </w:tr>
      <w:tr w:rsidR="005C08F0" w:rsidRPr="00A7219F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Pr="00517F2C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393486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检索序列</w:t>
            </w:r>
            <w:r w:rsidR="005C08F0">
              <w:rPr>
                <w:rFonts w:asciiTheme="minorEastAsia" w:eastAsiaTheme="minorEastAsia" w:hAnsiTheme="minorEastAsia" w:hint="eastAsia"/>
                <w:sz w:val="21"/>
                <w:szCs w:val="21"/>
              </w:rPr>
              <w:t>输入栏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A7219F" w:rsidRDefault="005C08F0" w:rsidP="00A07717">
            <w:pPr>
              <w:pStyle w:val="af2"/>
              <w:numPr>
                <w:ilvl w:val="0"/>
                <w:numId w:val="6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大文本框</w:t>
            </w:r>
          </w:p>
          <w:p w:rsidR="005C08F0" w:rsidRDefault="005C08F0" w:rsidP="00A07717">
            <w:pPr>
              <w:pStyle w:val="af2"/>
              <w:numPr>
                <w:ilvl w:val="0"/>
                <w:numId w:val="6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最多输入2000字符</w:t>
            </w:r>
          </w:p>
          <w:p w:rsidR="005C08F0" w:rsidRDefault="005C08F0" w:rsidP="00A07717">
            <w:pPr>
              <w:pStyle w:val="af2"/>
              <w:numPr>
                <w:ilvl w:val="0"/>
                <w:numId w:val="6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可以手工拷贝和粘贴生物序列信息</w:t>
            </w:r>
          </w:p>
          <w:p w:rsidR="005C08F0" w:rsidRDefault="005C08F0" w:rsidP="00A07717">
            <w:pPr>
              <w:pStyle w:val="af2"/>
              <w:numPr>
                <w:ilvl w:val="0"/>
                <w:numId w:val="6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默认为空</w:t>
            </w:r>
          </w:p>
          <w:p w:rsidR="00806405" w:rsidRPr="00A7219F" w:rsidRDefault="00806405" w:rsidP="00A07717">
            <w:pPr>
              <w:pStyle w:val="af2"/>
              <w:numPr>
                <w:ilvl w:val="0"/>
                <w:numId w:val="6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806405">
              <w:rPr>
                <w:rFonts w:asciiTheme="minorEastAsia" w:eastAsiaTheme="minorEastAsia" w:hAnsiTheme="minorEastAsia" w:hint="eastAsia"/>
                <w:sz w:val="21"/>
                <w:szCs w:val="21"/>
              </w:rPr>
              <w:t>需要支持</w:t>
            </w:r>
            <w:r w:rsidRPr="00806405">
              <w:rPr>
                <w:rFonts w:asciiTheme="minorEastAsia" w:eastAsiaTheme="minorEastAsia" w:hAnsiTheme="minorEastAsia"/>
                <w:sz w:val="21"/>
                <w:szCs w:val="21"/>
              </w:rPr>
              <w:t>用户打开本地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ST.25和</w:t>
            </w:r>
            <w:r w:rsidRPr="00806405">
              <w:rPr>
                <w:rFonts w:asciiTheme="minorEastAsia" w:eastAsiaTheme="minorEastAsia" w:hAnsiTheme="minorEastAsia" w:hint="eastAsia"/>
                <w:sz w:val="21"/>
                <w:szCs w:val="21"/>
              </w:rPr>
              <w:t>FASTA格式</w:t>
            </w:r>
            <w:r w:rsidRPr="00806405">
              <w:rPr>
                <w:rFonts w:asciiTheme="minorEastAsia" w:eastAsiaTheme="minorEastAsia" w:hAnsiTheme="minorEastAsia"/>
                <w:sz w:val="21"/>
                <w:szCs w:val="21"/>
              </w:rPr>
              <w:t>的生物序列文件，将生物序列数据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粘贴</w:t>
            </w:r>
            <w:r w:rsidRPr="00806405">
              <w:rPr>
                <w:rFonts w:asciiTheme="minorEastAsia" w:eastAsiaTheme="minorEastAsia" w:hAnsiTheme="minorEastAsia"/>
                <w:sz w:val="21"/>
                <w:szCs w:val="21"/>
              </w:rPr>
              <w:t>在输入区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Pr="00A7219F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可编辑</w:t>
            </w:r>
          </w:p>
        </w:tc>
      </w:tr>
      <w:tr w:rsidR="005C08F0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4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表达式检索类型选择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A7219F" w:rsidRDefault="005C08F0" w:rsidP="00A07717">
            <w:pPr>
              <w:pStyle w:val="af2"/>
              <w:numPr>
                <w:ilvl w:val="0"/>
                <w:numId w:val="7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选择项，包括核酸和氨基酸</w:t>
            </w:r>
          </w:p>
          <w:p w:rsidR="005C08F0" w:rsidRDefault="005C08F0" w:rsidP="00A07717">
            <w:pPr>
              <w:pStyle w:val="af2"/>
              <w:numPr>
                <w:ilvl w:val="0"/>
                <w:numId w:val="7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单选</w:t>
            </w:r>
          </w:p>
          <w:p w:rsidR="005C08F0" w:rsidRDefault="005C08F0" w:rsidP="00A07717">
            <w:pPr>
              <w:pStyle w:val="af2"/>
              <w:numPr>
                <w:ilvl w:val="0"/>
                <w:numId w:val="7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默认无选中项</w:t>
            </w:r>
          </w:p>
          <w:p w:rsidR="005C08F0" w:rsidRPr="00A7219F" w:rsidRDefault="005C08F0" w:rsidP="00A07717">
            <w:pPr>
              <w:pStyle w:val="af2"/>
              <w:numPr>
                <w:ilvl w:val="0"/>
                <w:numId w:val="7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用于指定表达式要在检索库内检索的生物序列类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5C08F0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Pr="00A7219F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B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last检索算法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A7219F" w:rsidRDefault="005C08F0" w:rsidP="00A07717">
            <w:pPr>
              <w:pStyle w:val="af2"/>
              <w:numPr>
                <w:ilvl w:val="0"/>
                <w:numId w:val="8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单</w:t>
            </w:r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选框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，每次只能选择一个</w:t>
            </w:r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；</w:t>
            </w:r>
            <w:r w:rsidRPr="00A7219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</w:t>
            </w:r>
          </w:p>
          <w:p w:rsidR="005C08F0" w:rsidRDefault="005C08F0" w:rsidP="00A07717">
            <w:pPr>
              <w:pStyle w:val="af2"/>
              <w:numPr>
                <w:ilvl w:val="0"/>
                <w:numId w:val="8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21"/>
                <w:szCs w:val="21"/>
              </w:rPr>
              <w:t>M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egaBlast</w:t>
            </w:r>
            <w:proofErr w:type="spellEnd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、非连续性</w:t>
            </w:r>
            <w:proofErr w:type="spell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MegaBlast</w:t>
            </w:r>
            <w:proofErr w:type="spellEnd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Blastn</w:t>
            </w:r>
            <w:proofErr w:type="spellEnd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三种选</w:t>
            </w:r>
          </w:p>
          <w:p w:rsidR="005C08F0" w:rsidRPr="00A7219F" w:rsidRDefault="005C08F0" w:rsidP="00A07717">
            <w:pPr>
              <w:pStyle w:val="af2"/>
              <w:numPr>
                <w:ilvl w:val="0"/>
                <w:numId w:val="8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默认选择</w:t>
            </w:r>
            <w:proofErr w:type="spell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MegaBlast</w:t>
            </w:r>
            <w:proofErr w:type="spellEnd"/>
          </w:p>
        </w:tc>
        <w:tc>
          <w:tcPr>
            <w:tcW w:w="643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5C08F0" w:rsidRPr="00EC245F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设定子序列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EC245F" w:rsidRDefault="005C08F0" w:rsidP="00A07717">
            <w:pPr>
              <w:pStyle w:val="af2"/>
              <w:numPr>
                <w:ilvl w:val="0"/>
                <w:numId w:val="9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EC245F">
              <w:rPr>
                <w:rFonts w:asciiTheme="minorEastAsia" w:eastAsiaTheme="minorEastAsia" w:hAnsiTheme="minorEastAsia" w:hint="eastAsia"/>
                <w:sz w:val="21"/>
                <w:szCs w:val="21"/>
              </w:rPr>
              <w:t>编辑栏，可输入</w:t>
            </w:r>
          </w:p>
          <w:p w:rsidR="005C08F0" w:rsidRDefault="005C08F0" w:rsidP="00A07717">
            <w:pPr>
              <w:pStyle w:val="af2"/>
              <w:numPr>
                <w:ilvl w:val="0"/>
                <w:numId w:val="9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用于展示指定符合检索条件的生物序列的序列段数据</w:t>
            </w:r>
          </w:p>
          <w:p w:rsidR="005C08F0" w:rsidRDefault="005C08F0" w:rsidP="00A07717">
            <w:pPr>
              <w:pStyle w:val="af2"/>
              <w:numPr>
                <w:ilvl w:val="0"/>
                <w:numId w:val="9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如果两个栏位数据为空，则展示每个生物序列的全部序列数据</w:t>
            </w:r>
          </w:p>
          <w:p w:rsidR="005C08F0" w:rsidRDefault="005C08F0" w:rsidP="00A07717">
            <w:pPr>
              <w:pStyle w:val="af2"/>
              <w:numPr>
                <w:ilvl w:val="0"/>
                <w:numId w:val="9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如果起始框内数据为空而终止框内数据不为空（且不为零），则展示从1-终止框内数字的序列段数据；如果起始框内数据不为空而终止框内数据为空，则展示从起始框内数值到序列结束之间的序列段内数据；如果两个编辑框内数据都不为空，且起始框内数字小于终止框内数据，则展示两个数值之间的序列段数据。如果两个编辑框内数值相等，则展示该数值对应的序列数据。</w:t>
            </w:r>
          </w:p>
          <w:p w:rsidR="005C08F0" w:rsidRPr="00EC245F" w:rsidRDefault="005C08F0" w:rsidP="00A07717">
            <w:pPr>
              <w:pStyle w:val="af2"/>
              <w:numPr>
                <w:ilvl w:val="0"/>
                <w:numId w:val="9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两个数值编辑框内只能填写大于0的数值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型数据。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Pr="00EC245F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编辑</w:t>
            </w:r>
          </w:p>
        </w:tc>
      </w:tr>
      <w:tr w:rsidR="005C08F0" w:rsidRPr="00257B38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7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结果返回序列条数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257B38" w:rsidRDefault="005C08F0" w:rsidP="00A07717">
            <w:pPr>
              <w:pStyle w:val="af2"/>
              <w:numPr>
                <w:ilvl w:val="0"/>
                <w:numId w:val="10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</w:p>
          <w:p w:rsidR="005C08F0" w:rsidRPr="00257B38" w:rsidRDefault="005C08F0" w:rsidP="00A07717">
            <w:pPr>
              <w:pStyle w:val="af2"/>
              <w:numPr>
                <w:ilvl w:val="0"/>
                <w:numId w:val="10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Pr="00257B38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选择框</w:t>
            </w:r>
          </w:p>
        </w:tc>
      </w:tr>
      <w:tr w:rsidR="005C08F0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8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启动短序列调整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257B38" w:rsidRDefault="005C08F0" w:rsidP="00A07717">
            <w:pPr>
              <w:pStyle w:val="af2"/>
              <w:numPr>
                <w:ilvl w:val="0"/>
                <w:numId w:val="11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复选框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，默认选中</w:t>
            </w:r>
          </w:p>
          <w:p w:rsidR="005C08F0" w:rsidRPr="00257B38" w:rsidRDefault="005C08F0" w:rsidP="00A07717">
            <w:pPr>
              <w:pStyle w:val="af2"/>
              <w:numPr>
                <w:ilvl w:val="0"/>
                <w:numId w:val="11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提供自动检测短序列相应调整参数选项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</w:t>
            </w:r>
          </w:p>
        </w:tc>
      </w:tr>
      <w:tr w:rsidR="005C08F0" w:rsidRPr="00257B38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相似性阈值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257B38" w:rsidRDefault="005C08F0" w:rsidP="00A07717">
            <w:pPr>
              <w:pStyle w:val="af2"/>
              <w:numPr>
                <w:ilvl w:val="0"/>
                <w:numId w:val="12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，默认为空</w:t>
            </w:r>
          </w:p>
          <w:p w:rsidR="005C08F0" w:rsidRPr="00334030" w:rsidRDefault="005C08F0" w:rsidP="00A07717">
            <w:pPr>
              <w:widowControl/>
              <w:numPr>
                <w:ilvl w:val="0"/>
                <w:numId w:val="12"/>
              </w:numPr>
              <w:autoSpaceDE/>
              <w:adjustRightInd/>
              <w:snapToGrid/>
              <w:spacing w:before="36" w:after="36"/>
              <w:jc w:val="left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2、具体参数由第三方产品提供商提供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Pr="00257B38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</w:t>
            </w:r>
          </w:p>
        </w:tc>
      </w:tr>
      <w:tr w:rsidR="005C08F0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10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匹配次长度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257B38" w:rsidRDefault="005C08F0" w:rsidP="00A07717">
            <w:pPr>
              <w:pStyle w:val="af2"/>
              <w:numPr>
                <w:ilvl w:val="0"/>
                <w:numId w:val="13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</w:p>
          <w:p w:rsidR="005C08F0" w:rsidRPr="00334030" w:rsidRDefault="005C08F0" w:rsidP="00A07717">
            <w:pPr>
              <w:widowControl/>
              <w:numPr>
                <w:ilvl w:val="0"/>
                <w:numId w:val="13"/>
              </w:numPr>
              <w:autoSpaceDE/>
              <w:adjustRightInd/>
              <w:snapToGrid/>
              <w:spacing w:before="36" w:after="36"/>
              <w:jc w:val="left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</w:t>
            </w:r>
          </w:p>
        </w:tc>
      </w:tr>
      <w:tr w:rsidR="005C08F0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11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检索范围内最多允许匹配次数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257B38" w:rsidRDefault="005C08F0" w:rsidP="00A07717">
            <w:pPr>
              <w:pStyle w:val="af2"/>
              <w:numPr>
                <w:ilvl w:val="0"/>
                <w:numId w:val="14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</w:p>
          <w:p w:rsidR="005C08F0" w:rsidRPr="00257B38" w:rsidRDefault="005C08F0" w:rsidP="00A07717">
            <w:pPr>
              <w:pStyle w:val="af2"/>
              <w:numPr>
                <w:ilvl w:val="0"/>
                <w:numId w:val="14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</w:t>
            </w:r>
          </w:p>
        </w:tc>
      </w:tr>
      <w:tr w:rsidR="005C08F0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12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匹配/未匹配参数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257B38" w:rsidRDefault="005C08F0" w:rsidP="00A07717">
            <w:pPr>
              <w:pStyle w:val="af2"/>
              <w:numPr>
                <w:ilvl w:val="0"/>
                <w:numId w:val="15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</w:p>
          <w:p w:rsidR="005C08F0" w:rsidRPr="00257B38" w:rsidRDefault="005C08F0" w:rsidP="00A07717">
            <w:pPr>
              <w:pStyle w:val="af2"/>
              <w:numPr>
                <w:ilvl w:val="0"/>
                <w:numId w:val="15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5C08F0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13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空位罚分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257B38" w:rsidRDefault="005C08F0" w:rsidP="00A07717">
            <w:pPr>
              <w:pStyle w:val="af2"/>
              <w:numPr>
                <w:ilvl w:val="0"/>
                <w:numId w:val="16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</w:p>
          <w:p w:rsidR="005C08F0" w:rsidRPr="00257B38" w:rsidRDefault="005C08F0" w:rsidP="00A07717">
            <w:pPr>
              <w:pStyle w:val="af2"/>
              <w:numPr>
                <w:ilvl w:val="0"/>
                <w:numId w:val="16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5C08F0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14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过滤器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257B38" w:rsidRDefault="005C08F0" w:rsidP="00A07717">
            <w:pPr>
              <w:pStyle w:val="af2"/>
              <w:numPr>
                <w:ilvl w:val="0"/>
                <w:numId w:val="17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复选框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，默认选中</w:t>
            </w:r>
          </w:p>
          <w:p w:rsidR="005C08F0" w:rsidRPr="00257B38" w:rsidRDefault="005C08F0" w:rsidP="00A07717">
            <w:pPr>
              <w:pStyle w:val="af2"/>
              <w:numPr>
                <w:ilvl w:val="0"/>
                <w:numId w:val="17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低复杂</w:t>
            </w:r>
            <w:proofErr w:type="gramEnd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度区域一个选项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5C08F0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15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屏蔽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Default="005C08F0" w:rsidP="00A07717">
            <w:pPr>
              <w:pStyle w:val="af2"/>
              <w:numPr>
                <w:ilvl w:val="0"/>
                <w:numId w:val="18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复选框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，包含仅屏蔽查找表和屏蔽小写字母两种选项</w:t>
            </w:r>
          </w:p>
          <w:p w:rsidR="005C08F0" w:rsidRPr="00257B38" w:rsidRDefault="005C08F0" w:rsidP="00A07717">
            <w:pPr>
              <w:pStyle w:val="af2"/>
              <w:numPr>
                <w:ilvl w:val="0"/>
                <w:numId w:val="18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</w:t>
            </w:r>
            <w:proofErr w:type="gram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选择仅</w:t>
            </w:r>
            <w:proofErr w:type="gramEnd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屏蔽查找表</w:t>
            </w: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5C08F0" w:rsidRPr="00257B38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16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恢复默认参数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257B38" w:rsidRDefault="005C08F0" w:rsidP="00A07717">
            <w:pPr>
              <w:pStyle w:val="af2"/>
              <w:numPr>
                <w:ilvl w:val="0"/>
                <w:numId w:val="19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按照系统默认参数设置，对页面参数和输入表达式进行重新设置。</w:t>
            </w:r>
          </w:p>
          <w:p w:rsidR="005C08F0" w:rsidRDefault="005C08F0" w:rsidP="00A07717">
            <w:pPr>
              <w:pStyle w:val="af2"/>
              <w:numPr>
                <w:ilvl w:val="0"/>
                <w:numId w:val="19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具体默认参数包括范围和设置规则，由第三方指定。</w:t>
            </w:r>
          </w:p>
          <w:p w:rsidR="005C08F0" w:rsidRPr="00257B38" w:rsidRDefault="005C08F0" w:rsidP="00A07717">
            <w:pPr>
              <w:pStyle w:val="af2"/>
              <w:numPr>
                <w:ilvl w:val="0"/>
                <w:numId w:val="19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刷新页面数据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Pr="00257B38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按钮</w:t>
            </w:r>
          </w:p>
        </w:tc>
      </w:tr>
      <w:tr w:rsidR="005C08F0" w:rsidRPr="00257EF6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17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5C08F0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检索</w:t>
            </w:r>
          </w:p>
        </w:tc>
        <w:tc>
          <w:tcPr>
            <w:tcW w:w="2745" w:type="pct"/>
            <w:shd w:val="clear" w:color="auto" w:fill="auto"/>
            <w:vAlign w:val="center"/>
          </w:tcPr>
          <w:p w:rsidR="005C08F0" w:rsidRPr="00334030" w:rsidRDefault="00EB7102" w:rsidP="00B55AB9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通知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页面</w:t>
            </w:r>
            <w:r w:rsidR="00B55AB9">
              <w:rPr>
                <w:rFonts w:asciiTheme="minorEastAsia" w:eastAsiaTheme="minorEastAsia" w:hAnsiTheme="minorEastAsia" w:hint="eastAsia"/>
                <w:sz w:val="21"/>
                <w:szCs w:val="21"/>
              </w:rPr>
              <w:t>调用</w:t>
            </w:r>
            <w:r w:rsidR="00B55AB9">
              <w:rPr>
                <w:rFonts w:asciiTheme="minorEastAsia" w:eastAsiaTheme="minorEastAsia" w:hAnsiTheme="minorEastAsia"/>
                <w:sz w:val="21"/>
                <w:szCs w:val="21"/>
              </w:rPr>
              <w:t>生物序列检索接口</w:t>
            </w:r>
            <w:r w:rsidR="00AC1389">
              <w:rPr>
                <w:rFonts w:asciiTheme="minorEastAsia" w:eastAsiaTheme="minorEastAsia" w:hAnsiTheme="minorEastAsia" w:hint="eastAsia"/>
                <w:sz w:val="21"/>
                <w:szCs w:val="21"/>
              </w:rPr>
              <w:t>，</w:t>
            </w:r>
            <w:r w:rsidR="00AC1389">
              <w:rPr>
                <w:rFonts w:asciiTheme="minorEastAsia" w:eastAsiaTheme="minorEastAsia" w:hAnsiTheme="minorEastAsia"/>
                <w:sz w:val="21"/>
                <w:szCs w:val="21"/>
              </w:rPr>
              <w:t>接受预计响应时间，</w:t>
            </w:r>
            <w:r w:rsidR="00AC1389">
              <w:rPr>
                <w:rFonts w:asciiTheme="minorEastAsia" w:eastAsiaTheme="minorEastAsia" w:hAnsiTheme="minorEastAsia" w:hint="eastAsia"/>
                <w:sz w:val="21"/>
                <w:szCs w:val="21"/>
              </w:rPr>
              <w:t>启动异步</w:t>
            </w:r>
            <w:r w:rsidR="00AC1389">
              <w:rPr>
                <w:rFonts w:asciiTheme="minorEastAsia" w:eastAsiaTheme="minorEastAsia" w:hAnsiTheme="minorEastAsia"/>
                <w:sz w:val="21"/>
                <w:szCs w:val="21"/>
              </w:rPr>
              <w:t>任务管理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5C08F0" w:rsidRPr="00257EF6" w:rsidRDefault="005C08F0" w:rsidP="000021E3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按钮</w:t>
            </w:r>
          </w:p>
        </w:tc>
      </w:tr>
    </w:tbl>
    <w:p w:rsidR="00484797" w:rsidRDefault="00484797" w:rsidP="00806405">
      <w:pPr>
        <w:pStyle w:val="4"/>
        <w:spacing w:before="120"/>
      </w:pPr>
      <w:r>
        <w:rPr>
          <w:rFonts w:hint="eastAsia"/>
        </w:rPr>
        <w:lastRenderedPageBreak/>
        <w:t>氨基酸</w:t>
      </w:r>
      <w:r>
        <w:t>序列检索页面</w:t>
      </w:r>
    </w:p>
    <w:p w:rsidR="00484797" w:rsidRPr="00484797" w:rsidRDefault="00484797" w:rsidP="00484797">
      <w:pPr>
        <w:ind w:firstLine="0"/>
      </w:pPr>
      <w:r>
        <w:rPr>
          <w:rFonts w:hint="eastAsia"/>
          <w:noProof/>
          <w:snapToGrid/>
        </w:rPr>
        <w:drawing>
          <wp:inline distT="0" distB="0" distL="0" distR="0" wp14:anchorId="0111B432" wp14:editId="1F3A853C">
            <wp:extent cx="5278120" cy="40366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111专利-生物序列-核酸序列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5C" w:rsidRDefault="00880445" w:rsidP="00880445">
      <w:pPr>
        <w:pStyle w:val="4"/>
        <w:spacing w:before="120"/>
      </w:pPr>
      <w:r>
        <w:rPr>
          <w:rFonts w:hint="eastAsia"/>
        </w:rPr>
        <w:t>氨基酸</w:t>
      </w:r>
      <w:r>
        <w:t>序列检索页面说明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9"/>
        <w:gridCol w:w="1946"/>
        <w:gridCol w:w="4559"/>
        <w:gridCol w:w="1068"/>
      </w:tblGrid>
      <w:tr w:rsidR="00F840DE" w:rsidRPr="000523D3" w:rsidTr="00C775A8">
        <w:trPr>
          <w:trHeight w:val="285"/>
          <w:tblHeader/>
          <w:jc w:val="center"/>
        </w:trPr>
        <w:tc>
          <w:tcPr>
            <w:tcW w:w="439" w:type="pct"/>
            <w:shd w:val="clear" w:color="auto" w:fill="CCCCCC"/>
            <w:vAlign w:val="center"/>
          </w:tcPr>
          <w:p w:rsidR="00F840DE" w:rsidRPr="000523D3" w:rsidRDefault="00F840DE" w:rsidP="00115042">
            <w:pPr>
              <w:spacing w:before="46" w:after="46"/>
              <w:ind w:firstLine="0"/>
              <w:jc w:val="center"/>
              <w:rPr>
                <w:b/>
                <w:sz w:val="21"/>
                <w:szCs w:val="21"/>
              </w:rPr>
            </w:pPr>
            <w:r w:rsidRPr="000523D3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172" w:type="pct"/>
            <w:shd w:val="clear" w:color="auto" w:fill="CCCCCC"/>
            <w:vAlign w:val="center"/>
          </w:tcPr>
          <w:p w:rsidR="00F840DE" w:rsidRPr="000523D3" w:rsidRDefault="00F840DE" w:rsidP="00115042">
            <w:pPr>
              <w:spacing w:before="46" w:after="46"/>
              <w:ind w:firstLine="0"/>
              <w:jc w:val="center"/>
              <w:rPr>
                <w:b/>
                <w:sz w:val="21"/>
                <w:szCs w:val="21"/>
              </w:rPr>
            </w:pPr>
            <w:r w:rsidRPr="000523D3">
              <w:rPr>
                <w:rFonts w:hint="eastAsia"/>
                <w:b/>
                <w:sz w:val="21"/>
                <w:szCs w:val="21"/>
              </w:rPr>
              <w:t>栏位名称</w:t>
            </w:r>
          </w:p>
        </w:tc>
        <w:tc>
          <w:tcPr>
            <w:tcW w:w="2746" w:type="pct"/>
            <w:shd w:val="clear" w:color="auto" w:fill="CCCCCC"/>
            <w:vAlign w:val="center"/>
          </w:tcPr>
          <w:p w:rsidR="00F840DE" w:rsidRPr="000523D3" w:rsidRDefault="00F840DE" w:rsidP="00115042">
            <w:pPr>
              <w:spacing w:before="46" w:after="46"/>
              <w:ind w:firstLine="0"/>
              <w:jc w:val="center"/>
              <w:rPr>
                <w:b/>
                <w:sz w:val="21"/>
                <w:szCs w:val="21"/>
              </w:rPr>
            </w:pPr>
            <w:r w:rsidRPr="000523D3">
              <w:rPr>
                <w:rFonts w:hint="eastAsia"/>
                <w:b/>
                <w:sz w:val="21"/>
                <w:szCs w:val="21"/>
              </w:rPr>
              <w:t>栏</w:t>
            </w:r>
            <w:proofErr w:type="gramStart"/>
            <w:r w:rsidRPr="000523D3">
              <w:rPr>
                <w:rFonts w:hint="eastAsia"/>
                <w:b/>
                <w:sz w:val="21"/>
                <w:szCs w:val="21"/>
              </w:rPr>
              <w:t>位说明</w:t>
            </w:r>
            <w:proofErr w:type="gramEnd"/>
          </w:p>
        </w:tc>
        <w:tc>
          <w:tcPr>
            <w:tcW w:w="643" w:type="pct"/>
            <w:shd w:val="clear" w:color="auto" w:fill="CCCCCC"/>
            <w:vAlign w:val="center"/>
          </w:tcPr>
          <w:p w:rsidR="00F840DE" w:rsidRPr="000523D3" w:rsidRDefault="00F840DE" w:rsidP="00115042">
            <w:pPr>
              <w:spacing w:before="46" w:after="46"/>
              <w:ind w:firstLine="0"/>
              <w:jc w:val="center"/>
              <w:rPr>
                <w:b/>
                <w:sz w:val="21"/>
                <w:szCs w:val="21"/>
              </w:rPr>
            </w:pPr>
            <w:r w:rsidRPr="000523D3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F840DE" w:rsidRPr="00517F2C" w:rsidTr="00C775A8">
        <w:trPr>
          <w:trHeight w:val="240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Pr="00517F2C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517F2C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Pr="00517F2C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国别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Default="00F840DE" w:rsidP="00A07717">
            <w:pPr>
              <w:pStyle w:val="af2"/>
              <w:numPr>
                <w:ilvl w:val="0"/>
                <w:numId w:val="37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数据来源于生物序列数据库来源国</w:t>
            </w:r>
          </w:p>
          <w:p w:rsidR="00F840DE" w:rsidRPr="00334030" w:rsidRDefault="00F840DE" w:rsidP="00A07717">
            <w:pPr>
              <w:pStyle w:val="af2"/>
              <w:numPr>
                <w:ilvl w:val="0"/>
                <w:numId w:val="37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下拉列表方式，仅单选</w:t>
            </w:r>
          </w:p>
          <w:p w:rsidR="00F840DE" w:rsidRDefault="00F840DE" w:rsidP="00A07717">
            <w:pPr>
              <w:pStyle w:val="af2"/>
              <w:numPr>
                <w:ilvl w:val="0"/>
                <w:numId w:val="37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来源国要通过来源国字典进行维护。</w:t>
            </w:r>
          </w:p>
          <w:p w:rsidR="00F840DE" w:rsidRPr="00624802" w:rsidRDefault="00F840DE" w:rsidP="00A07717">
            <w:pPr>
              <w:pStyle w:val="af2"/>
              <w:numPr>
                <w:ilvl w:val="0"/>
                <w:numId w:val="37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默认显示中国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Pr="00517F2C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选择项</w:t>
            </w:r>
          </w:p>
        </w:tc>
      </w:tr>
      <w:tr w:rsidR="00F840DE" w:rsidRPr="00517F2C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Pr="00517F2C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517F2C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Pr="00517F2C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选库别</w:t>
            </w:r>
            <w:proofErr w:type="gramEnd"/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A7219F" w:rsidRDefault="00F840DE" w:rsidP="00A07717">
            <w:pPr>
              <w:pStyle w:val="af2"/>
              <w:numPr>
                <w:ilvl w:val="0"/>
                <w:numId w:val="33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单选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，选项仅包括核算序列和氨基酸序列</w:t>
            </w:r>
          </w:p>
          <w:p w:rsidR="00F840DE" w:rsidRDefault="00F840DE" w:rsidP="00A07717">
            <w:pPr>
              <w:pStyle w:val="af2"/>
              <w:numPr>
                <w:ilvl w:val="0"/>
                <w:numId w:val="33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与国别组合形成生物序列检索数据库类别</w:t>
            </w:r>
          </w:p>
          <w:p w:rsidR="00F840DE" w:rsidRPr="00A7219F" w:rsidRDefault="00F840DE" w:rsidP="00A07717">
            <w:pPr>
              <w:pStyle w:val="af2"/>
              <w:numPr>
                <w:ilvl w:val="0"/>
                <w:numId w:val="33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默认无选中项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Pr="00517F2C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选择项</w:t>
            </w:r>
          </w:p>
        </w:tc>
      </w:tr>
      <w:tr w:rsidR="00F840DE" w:rsidRPr="00A7219F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Pr="00517F2C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表达式输入栏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A7219F" w:rsidRDefault="00F840DE" w:rsidP="00A07717">
            <w:pPr>
              <w:pStyle w:val="af2"/>
              <w:numPr>
                <w:ilvl w:val="0"/>
                <w:numId w:val="20"/>
              </w:numPr>
              <w:autoSpaceDE/>
              <w:snapToGrid/>
              <w:spacing w:before="46" w:after="46"/>
              <w:ind w:left="391" w:hangingChars="186" w:hanging="391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大文本框</w:t>
            </w:r>
          </w:p>
          <w:p w:rsidR="00F840DE" w:rsidRDefault="00F840DE" w:rsidP="00115042">
            <w:pPr>
              <w:pStyle w:val="af2"/>
              <w:autoSpaceDE/>
              <w:snapToGrid/>
              <w:spacing w:before="46" w:after="46"/>
              <w:ind w:left="391" w:firstLineChars="0" w:firstLine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最多输入2000字符</w:t>
            </w:r>
          </w:p>
          <w:p w:rsidR="00F840DE" w:rsidRDefault="00F840DE" w:rsidP="00A07717">
            <w:pPr>
              <w:pStyle w:val="af2"/>
              <w:numPr>
                <w:ilvl w:val="0"/>
                <w:numId w:val="20"/>
              </w:numPr>
              <w:autoSpaceDE/>
              <w:snapToGrid/>
              <w:spacing w:before="46" w:after="46"/>
              <w:ind w:left="391" w:hangingChars="186" w:hanging="391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可以手工拷贝和粘贴生物序列信息</w:t>
            </w:r>
          </w:p>
          <w:p w:rsidR="00F840DE" w:rsidRDefault="00F840DE" w:rsidP="00A07717">
            <w:pPr>
              <w:pStyle w:val="af2"/>
              <w:numPr>
                <w:ilvl w:val="0"/>
                <w:numId w:val="20"/>
              </w:numPr>
              <w:autoSpaceDE/>
              <w:snapToGrid/>
              <w:spacing w:before="46" w:after="46"/>
              <w:ind w:left="391" w:hangingChars="186" w:hanging="391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默认为空</w:t>
            </w:r>
          </w:p>
          <w:p w:rsidR="00174F5D" w:rsidRPr="00334030" w:rsidRDefault="00174F5D" w:rsidP="00A07717">
            <w:pPr>
              <w:pStyle w:val="af2"/>
              <w:numPr>
                <w:ilvl w:val="0"/>
                <w:numId w:val="20"/>
              </w:numPr>
              <w:autoSpaceDE/>
              <w:snapToGrid/>
              <w:spacing w:before="46" w:after="46"/>
              <w:ind w:left="391" w:hangingChars="186" w:hanging="391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806405">
              <w:rPr>
                <w:rFonts w:asciiTheme="minorEastAsia" w:eastAsiaTheme="minorEastAsia" w:hAnsiTheme="minorEastAsia" w:hint="eastAsia"/>
                <w:sz w:val="21"/>
                <w:szCs w:val="21"/>
              </w:rPr>
              <w:t>需要支持</w:t>
            </w:r>
            <w:r w:rsidRPr="00806405">
              <w:rPr>
                <w:rFonts w:asciiTheme="minorEastAsia" w:eastAsiaTheme="minorEastAsia" w:hAnsiTheme="minorEastAsia"/>
                <w:sz w:val="21"/>
                <w:szCs w:val="21"/>
              </w:rPr>
              <w:t>用户打开本地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ST.25和</w:t>
            </w:r>
            <w:r w:rsidRPr="00806405">
              <w:rPr>
                <w:rFonts w:asciiTheme="minorEastAsia" w:eastAsiaTheme="minorEastAsia" w:hAnsiTheme="minorEastAsia" w:hint="eastAsia"/>
                <w:sz w:val="21"/>
                <w:szCs w:val="21"/>
              </w:rPr>
              <w:t>FASTA格</w:t>
            </w:r>
            <w:r w:rsidRPr="00806405"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式</w:t>
            </w:r>
            <w:r w:rsidRPr="00806405">
              <w:rPr>
                <w:rFonts w:asciiTheme="minorEastAsia" w:eastAsiaTheme="minorEastAsia" w:hAnsiTheme="minorEastAsia"/>
                <w:sz w:val="21"/>
                <w:szCs w:val="21"/>
              </w:rPr>
              <w:t>的生物序列文件，将生物序列数据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粘贴</w:t>
            </w:r>
            <w:r w:rsidRPr="00806405">
              <w:rPr>
                <w:rFonts w:asciiTheme="minorEastAsia" w:eastAsiaTheme="minorEastAsia" w:hAnsiTheme="minorEastAsia"/>
                <w:sz w:val="21"/>
                <w:szCs w:val="21"/>
              </w:rPr>
              <w:t>在输入区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Pr="00A7219F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可编辑</w:t>
            </w:r>
          </w:p>
        </w:tc>
      </w:tr>
      <w:tr w:rsidR="00F840DE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4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表达式检索类型选择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A7219F" w:rsidRDefault="00F840DE" w:rsidP="00A07717">
            <w:pPr>
              <w:pStyle w:val="af2"/>
              <w:numPr>
                <w:ilvl w:val="0"/>
                <w:numId w:val="34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选择项，包括核酸和氨基酸</w:t>
            </w:r>
          </w:p>
          <w:p w:rsidR="00F840DE" w:rsidRDefault="00F840DE" w:rsidP="00A07717">
            <w:pPr>
              <w:pStyle w:val="af2"/>
              <w:numPr>
                <w:ilvl w:val="0"/>
                <w:numId w:val="34"/>
              </w:numPr>
              <w:autoSpaceDE/>
              <w:snapToGrid/>
              <w:spacing w:before="46" w:after="46"/>
              <w:ind w:left="391" w:hangingChars="186" w:hanging="391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单选</w:t>
            </w:r>
          </w:p>
          <w:p w:rsidR="00F840DE" w:rsidRDefault="00F840DE" w:rsidP="00A07717">
            <w:pPr>
              <w:pStyle w:val="af2"/>
              <w:numPr>
                <w:ilvl w:val="0"/>
                <w:numId w:val="34"/>
              </w:numPr>
              <w:autoSpaceDE/>
              <w:snapToGrid/>
              <w:spacing w:before="46" w:after="46"/>
              <w:ind w:left="391" w:hangingChars="186" w:hanging="391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默认无选中项</w:t>
            </w:r>
          </w:p>
          <w:p w:rsidR="00F840DE" w:rsidRPr="00A7219F" w:rsidRDefault="00F840DE" w:rsidP="00A07717">
            <w:pPr>
              <w:pStyle w:val="af2"/>
              <w:numPr>
                <w:ilvl w:val="0"/>
                <w:numId w:val="34"/>
              </w:numPr>
              <w:autoSpaceDE/>
              <w:snapToGrid/>
              <w:spacing w:before="46" w:after="46"/>
              <w:ind w:left="391" w:hangingChars="186" w:hanging="391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用于指定表达式要在检索库内检索的生物序列类型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840DE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Pr="00A7219F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B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last检索算法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A7219F" w:rsidRDefault="00F840DE" w:rsidP="00A07717">
            <w:pPr>
              <w:pStyle w:val="af2"/>
              <w:numPr>
                <w:ilvl w:val="0"/>
                <w:numId w:val="35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单</w:t>
            </w:r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选框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，每次只能选择一个</w:t>
            </w:r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；</w:t>
            </w:r>
            <w:r w:rsidRPr="00A7219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</w:t>
            </w:r>
          </w:p>
          <w:p w:rsidR="00F840DE" w:rsidRDefault="00F840DE" w:rsidP="00A07717">
            <w:pPr>
              <w:pStyle w:val="af2"/>
              <w:numPr>
                <w:ilvl w:val="0"/>
                <w:numId w:val="35"/>
              </w:numPr>
              <w:autoSpaceDE/>
              <w:snapToGrid/>
              <w:spacing w:before="46" w:after="46"/>
              <w:ind w:left="391" w:hangingChars="186" w:hanging="391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Blastp</w:t>
            </w:r>
            <w:proofErr w:type="spellEnd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、PSI-Blast、PHI-Blast、Delta-Blast四种选项</w:t>
            </w:r>
          </w:p>
          <w:p w:rsidR="00F840DE" w:rsidRPr="00A7219F" w:rsidRDefault="00F840DE" w:rsidP="00A07717">
            <w:pPr>
              <w:pStyle w:val="af2"/>
              <w:numPr>
                <w:ilvl w:val="0"/>
                <w:numId w:val="35"/>
              </w:numPr>
              <w:autoSpaceDE/>
              <w:snapToGrid/>
              <w:spacing w:before="46" w:after="46"/>
              <w:ind w:left="391" w:hangingChars="186" w:hanging="391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默认选择</w:t>
            </w:r>
            <w:proofErr w:type="spell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Blastp</w:t>
            </w:r>
            <w:proofErr w:type="spellEnd"/>
          </w:p>
        </w:tc>
        <w:tc>
          <w:tcPr>
            <w:tcW w:w="643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840DE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生物序列编码格式选择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A7219F" w:rsidRDefault="00F840DE" w:rsidP="00A07717">
            <w:pPr>
              <w:pStyle w:val="af2"/>
              <w:numPr>
                <w:ilvl w:val="0"/>
                <w:numId w:val="36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复选框；用于选择</w:t>
            </w:r>
            <w:proofErr w:type="gramStart"/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一</w:t>
            </w:r>
            <w:proofErr w:type="gramEnd"/>
            <w:r w:rsidRPr="00A7219F">
              <w:rPr>
                <w:rFonts w:asciiTheme="minorEastAsia" w:eastAsiaTheme="minorEastAsia" w:hAnsiTheme="minorEastAsia" w:hint="eastAsia"/>
                <w:sz w:val="21"/>
                <w:szCs w:val="21"/>
              </w:rPr>
              <w:t>字码或三字码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；默认无选中项</w:t>
            </w:r>
          </w:p>
          <w:p w:rsidR="00F840DE" w:rsidRPr="00CF0B7D" w:rsidRDefault="00F840DE" w:rsidP="00A07717">
            <w:pPr>
              <w:pStyle w:val="af2"/>
              <w:numPr>
                <w:ilvl w:val="0"/>
                <w:numId w:val="36"/>
              </w:numPr>
              <w:autoSpaceDE/>
              <w:snapToGrid/>
              <w:spacing w:before="46" w:after="46"/>
              <w:ind w:left="391" w:hangingChars="186" w:hanging="391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系统默认是一字码；支持用户针对核酸或氨基酸编码格式进行检索，</w:t>
            </w:r>
            <w:proofErr w:type="gram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一</w:t>
            </w:r>
            <w:proofErr w:type="gramEnd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字码是默认项，不需要再界面展示。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840DE" w:rsidRPr="00EC245F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设定子序列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Default="00F840DE" w:rsidP="00A07717">
            <w:pPr>
              <w:pStyle w:val="af2"/>
              <w:numPr>
                <w:ilvl w:val="0"/>
                <w:numId w:val="21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EC245F">
              <w:rPr>
                <w:rFonts w:asciiTheme="minorEastAsia" w:eastAsiaTheme="minorEastAsia" w:hAnsiTheme="minorEastAsia" w:hint="eastAsia"/>
                <w:sz w:val="21"/>
                <w:szCs w:val="21"/>
              </w:rPr>
              <w:t>编辑栏，可输入</w:t>
            </w:r>
          </w:p>
          <w:p w:rsidR="00F840DE" w:rsidRDefault="00F840DE" w:rsidP="00A07717">
            <w:pPr>
              <w:pStyle w:val="af2"/>
              <w:numPr>
                <w:ilvl w:val="0"/>
                <w:numId w:val="21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用于展示指定符合检索条件的生物序列的序列段数据</w:t>
            </w:r>
          </w:p>
          <w:p w:rsidR="00F840DE" w:rsidRDefault="00F840DE" w:rsidP="00A07717">
            <w:pPr>
              <w:pStyle w:val="af2"/>
              <w:numPr>
                <w:ilvl w:val="0"/>
                <w:numId w:val="21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如果两个栏位数据为空，则展示每个生物序列的全部序列数据</w:t>
            </w:r>
          </w:p>
          <w:p w:rsidR="00F840DE" w:rsidRDefault="00F840DE" w:rsidP="00A07717">
            <w:pPr>
              <w:pStyle w:val="af2"/>
              <w:numPr>
                <w:ilvl w:val="0"/>
                <w:numId w:val="21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如果起始框内数据为空而终止框内数据不为空（且不为零），则展示从1-终止框内数字的序列段数据；如果起始框内数据不为空而终止框内数据为空，则展示从起始框内数值到序列结束之间的序列段内数据；如果两个编辑框内数据都不为空，且起始框内数字小于终止框内数据，则展示两个数值之间的序列段数据。如果两个编辑框内数值相等，则展示该数值对应的序</w:t>
            </w: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列数据。</w:t>
            </w:r>
          </w:p>
          <w:p w:rsidR="00F840DE" w:rsidRPr="00334030" w:rsidRDefault="00F840DE" w:rsidP="00A07717">
            <w:pPr>
              <w:pStyle w:val="af2"/>
              <w:numPr>
                <w:ilvl w:val="0"/>
                <w:numId w:val="21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两个数值编辑框内只能填写大于0的数值型数据。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Pr="00EC245F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编辑</w:t>
            </w:r>
          </w:p>
        </w:tc>
      </w:tr>
      <w:tr w:rsidR="00F840DE" w:rsidRPr="00257B38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8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结果返回序列条数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257B38" w:rsidRDefault="00F840DE" w:rsidP="00A07717">
            <w:pPr>
              <w:pStyle w:val="af2"/>
              <w:numPr>
                <w:ilvl w:val="0"/>
                <w:numId w:val="22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</w:p>
          <w:p w:rsidR="00F840DE" w:rsidRPr="00257B38" w:rsidRDefault="00F840DE" w:rsidP="00A07717">
            <w:pPr>
              <w:pStyle w:val="af2"/>
              <w:numPr>
                <w:ilvl w:val="0"/>
                <w:numId w:val="22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Pr="00257B38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选择框</w:t>
            </w:r>
          </w:p>
        </w:tc>
      </w:tr>
      <w:tr w:rsidR="00F840DE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启动短序列调整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257B38" w:rsidRDefault="00F840DE" w:rsidP="00A07717">
            <w:pPr>
              <w:pStyle w:val="af2"/>
              <w:numPr>
                <w:ilvl w:val="0"/>
                <w:numId w:val="23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复选框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，默认选中</w:t>
            </w:r>
          </w:p>
          <w:p w:rsidR="00F840DE" w:rsidRPr="00257B38" w:rsidRDefault="00F840DE" w:rsidP="00A07717">
            <w:pPr>
              <w:pStyle w:val="af2"/>
              <w:numPr>
                <w:ilvl w:val="0"/>
                <w:numId w:val="23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提供自动检测短序列相应调整参数选项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</w:t>
            </w:r>
          </w:p>
        </w:tc>
      </w:tr>
      <w:tr w:rsidR="00F840DE" w:rsidRPr="00257B38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10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相似性阈值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Default="00F840DE" w:rsidP="00A07717">
            <w:pPr>
              <w:pStyle w:val="af2"/>
              <w:numPr>
                <w:ilvl w:val="0"/>
                <w:numId w:val="24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，默认为空</w:t>
            </w:r>
          </w:p>
          <w:p w:rsidR="00F840DE" w:rsidRPr="00334030" w:rsidRDefault="00F840DE" w:rsidP="00A07717">
            <w:pPr>
              <w:pStyle w:val="af2"/>
              <w:numPr>
                <w:ilvl w:val="0"/>
                <w:numId w:val="24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Pr="00257B38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</w:t>
            </w:r>
          </w:p>
        </w:tc>
      </w:tr>
      <w:tr w:rsidR="00F840DE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11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匹配次长度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Default="00F840DE" w:rsidP="00A07717">
            <w:pPr>
              <w:pStyle w:val="af2"/>
              <w:numPr>
                <w:ilvl w:val="0"/>
                <w:numId w:val="25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</w:p>
          <w:p w:rsidR="00F840DE" w:rsidRPr="00334030" w:rsidRDefault="00F840DE" w:rsidP="00A07717">
            <w:pPr>
              <w:pStyle w:val="af2"/>
              <w:numPr>
                <w:ilvl w:val="0"/>
                <w:numId w:val="25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</w:t>
            </w:r>
          </w:p>
        </w:tc>
      </w:tr>
      <w:tr w:rsidR="00F840DE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12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检索范围内最多允许匹配次数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257B38" w:rsidRDefault="00F840DE" w:rsidP="00A07717">
            <w:pPr>
              <w:pStyle w:val="af2"/>
              <w:numPr>
                <w:ilvl w:val="0"/>
                <w:numId w:val="26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</w:p>
          <w:p w:rsidR="00F840DE" w:rsidRPr="00257B38" w:rsidRDefault="00F840DE" w:rsidP="00A07717">
            <w:pPr>
              <w:pStyle w:val="af2"/>
              <w:numPr>
                <w:ilvl w:val="0"/>
                <w:numId w:val="26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</w:t>
            </w:r>
          </w:p>
        </w:tc>
      </w:tr>
      <w:tr w:rsidR="00F840DE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12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打分矩阵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257B38" w:rsidRDefault="00F840DE" w:rsidP="00A07717">
            <w:pPr>
              <w:pStyle w:val="af2"/>
              <w:numPr>
                <w:ilvl w:val="0"/>
                <w:numId w:val="27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</w:p>
          <w:p w:rsidR="00F840DE" w:rsidRPr="00257B38" w:rsidRDefault="00F840DE" w:rsidP="00A07717">
            <w:pPr>
              <w:pStyle w:val="af2"/>
              <w:numPr>
                <w:ilvl w:val="0"/>
                <w:numId w:val="27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840DE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13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空位罚分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257B38" w:rsidRDefault="00F840DE" w:rsidP="00A07717">
            <w:pPr>
              <w:pStyle w:val="af2"/>
              <w:numPr>
                <w:ilvl w:val="0"/>
                <w:numId w:val="28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</w:p>
          <w:p w:rsidR="00F840DE" w:rsidRPr="00257B38" w:rsidRDefault="00F840DE" w:rsidP="00A07717">
            <w:pPr>
              <w:pStyle w:val="af2"/>
              <w:numPr>
                <w:ilvl w:val="0"/>
                <w:numId w:val="28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840DE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14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补偿调整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257B38" w:rsidRDefault="00F840DE" w:rsidP="00A07717">
            <w:pPr>
              <w:pStyle w:val="af2"/>
              <w:numPr>
                <w:ilvl w:val="0"/>
                <w:numId w:val="32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下拉框，单选</w:t>
            </w:r>
          </w:p>
          <w:p w:rsidR="00F840DE" w:rsidRPr="00257B38" w:rsidRDefault="00F840DE" w:rsidP="00A07717">
            <w:pPr>
              <w:pStyle w:val="af2"/>
              <w:numPr>
                <w:ilvl w:val="0"/>
                <w:numId w:val="32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具体参数由第三方产品提供商提供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840DE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15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过滤器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257B38" w:rsidRDefault="00F840DE" w:rsidP="00A07717">
            <w:pPr>
              <w:pStyle w:val="af2"/>
              <w:numPr>
                <w:ilvl w:val="0"/>
                <w:numId w:val="29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复选框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，默认选中</w:t>
            </w:r>
          </w:p>
          <w:p w:rsidR="00F840DE" w:rsidRPr="00257B38" w:rsidRDefault="00F840DE" w:rsidP="00A07717">
            <w:pPr>
              <w:pStyle w:val="af2"/>
              <w:numPr>
                <w:ilvl w:val="0"/>
                <w:numId w:val="29"/>
              </w:numPr>
              <w:autoSpaceDE/>
              <w:snapToGrid/>
              <w:spacing w:before="46" w:after="46"/>
              <w:ind w:leftChars="-190" w:left="-456" w:firstLineChars="0" w:firstLine="42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低复杂</w:t>
            </w:r>
            <w:proofErr w:type="gramEnd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度区域一个选项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840DE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16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屏蔽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Default="00F840DE" w:rsidP="00A07717">
            <w:pPr>
              <w:pStyle w:val="af2"/>
              <w:numPr>
                <w:ilvl w:val="0"/>
                <w:numId w:val="30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复选框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，包含仅屏蔽查找表和屏蔽小写字母两种</w:t>
            </w: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选项</w:t>
            </w:r>
          </w:p>
          <w:p w:rsidR="00F840DE" w:rsidRPr="00334030" w:rsidRDefault="00F840DE" w:rsidP="00A07717">
            <w:pPr>
              <w:pStyle w:val="af2"/>
              <w:numPr>
                <w:ilvl w:val="0"/>
                <w:numId w:val="30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默认</w:t>
            </w:r>
            <w:proofErr w:type="gramStart"/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选择仅</w:t>
            </w:r>
            <w:proofErr w:type="gramEnd"/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屏蔽查找表 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840DE" w:rsidRPr="00257B38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17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恢复默认参数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Default="00F840DE" w:rsidP="00A07717">
            <w:pPr>
              <w:pStyle w:val="af2"/>
              <w:numPr>
                <w:ilvl w:val="0"/>
                <w:numId w:val="31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57B38">
              <w:rPr>
                <w:rFonts w:asciiTheme="minorEastAsia" w:eastAsiaTheme="minorEastAsia" w:hAnsiTheme="minorEastAsia" w:hint="eastAsia"/>
                <w:sz w:val="21"/>
                <w:szCs w:val="21"/>
              </w:rPr>
              <w:t>按照系统默认参数设置，对页面参数和输入表达式进行重新设置。</w:t>
            </w:r>
          </w:p>
          <w:p w:rsidR="00F840DE" w:rsidRDefault="00F840DE" w:rsidP="00A07717">
            <w:pPr>
              <w:pStyle w:val="af2"/>
              <w:numPr>
                <w:ilvl w:val="0"/>
                <w:numId w:val="31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t>具体默认参数包括范围和设置规则，由第三方指定</w:t>
            </w:r>
          </w:p>
          <w:p w:rsidR="00F840DE" w:rsidRPr="00334030" w:rsidRDefault="00F840DE" w:rsidP="00A07717">
            <w:pPr>
              <w:pStyle w:val="af2"/>
              <w:numPr>
                <w:ilvl w:val="0"/>
                <w:numId w:val="31"/>
              </w:numPr>
              <w:autoSpaceDE/>
              <w:snapToGrid/>
              <w:spacing w:before="46" w:after="46"/>
              <w:ind w:firstLineChars="0"/>
              <w:jc w:val="left"/>
              <w:textAlignment w:val="baseline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334030"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刷新页面数据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Pr="00257B38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按钮</w:t>
            </w:r>
          </w:p>
        </w:tc>
      </w:tr>
      <w:tr w:rsidR="00F840DE" w:rsidRPr="00257EF6" w:rsidTr="00C775A8">
        <w:trPr>
          <w:trHeight w:val="285"/>
          <w:jc w:val="center"/>
        </w:trPr>
        <w:tc>
          <w:tcPr>
            <w:tcW w:w="439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18</w:t>
            </w:r>
          </w:p>
        </w:tc>
        <w:tc>
          <w:tcPr>
            <w:tcW w:w="1172" w:type="pct"/>
            <w:shd w:val="clear" w:color="auto" w:fill="auto"/>
            <w:vAlign w:val="center"/>
          </w:tcPr>
          <w:p w:rsidR="00F840DE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检索</w:t>
            </w:r>
          </w:p>
        </w:tc>
        <w:tc>
          <w:tcPr>
            <w:tcW w:w="2746" w:type="pct"/>
            <w:shd w:val="clear" w:color="auto" w:fill="auto"/>
            <w:vAlign w:val="center"/>
          </w:tcPr>
          <w:p w:rsidR="00F840DE" w:rsidRPr="00257EF6" w:rsidRDefault="00EB7102" w:rsidP="00B04A38">
            <w:pPr>
              <w:spacing w:before="36" w:after="36"/>
              <w:ind w:leftChars="-131" w:left="-314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调通知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页面</w:t>
            </w:r>
            <w:r w:rsidR="000F5F05">
              <w:rPr>
                <w:rFonts w:asciiTheme="minorEastAsia" w:eastAsiaTheme="minorEastAsia" w:hAnsiTheme="minorEastAsia" w:hint="eastAsia"/>
                <w:sz w:val="21"/>
                <w:szCs w:val="21"/>
              </w:rPr>
              <w:t>调用</w:t>
            </w:r>
            <w:r w:rsidR="000F5F05">
              <w:rPr>
                <w:rFonts w:asciiTheme="minorEastAsia" w:eastAsiaTheme="minorEastAsia" w:hAnsiTheme="minorEastAsia"/>
                <w:sz w:val="21"/>
                <w:szCs w:val="21"/>
              </w:rPr>
              <w:t>生物序列检索接口</w:t>
            </w:r>
            <w:r w:rsidR="000F5F05">
              <w:rPr>
                <w:rFonts w:asciiTheme="minorEastAsia" w:eastAsiaTheme="minorEastAsia" w:hAnsiTheme="minorEastAsia" w:hint="eastAsia"/>
                <w:sz w:val="21"/>
                <w:szCs w:val="21"/>
              </w:rPr>
              <w:t>，</w:t>
            </w:r>
            <w:r w:rsidR="000F5F05">
              <w:rPr>
                <w:rFonts w:asciiTheme="minorEastAsia" w:eastAsiaTheme="minorEastAsia" w:hAnsiTheme="minorEastAsia"/>
                <w:sz w:val="21"/>
                <w:szCs w:val="21"/>
              </w:rPr>
              <w:t>接受预计响应时间，</w:t>
            </w:r>
            <w:r w:rsidR="000F5F05">
              <w:rPr>
                <w:rFonts w:asciiTheme="minorEastAsia" w:eastAsiaTheme="minorEastAsia" w:hAnsiTheme="minorEastAsia" w:hint="eastAsia"/>
                <w:sz w:val="21"/>
                <w:szCs w:val="21"/>
              </w:rPr>
              <w:t>启动异步</w:t>
            </w:r>
            <w:r w:rsidR="000F5F05">
              <w:rPr>
                <w:rFonts w:asciiTheme="minorEastAsia" w:eastAsiaTheme="minorEastAsia" w:hAnsiTheme="minorEastAsia"/>
                <w:sz w:val="21"/>
                <w:szCs w:val="21"/>
              </w:rPr>
              <w:t>任务管理</w:t>
            </w:r>
          </w:p>
        </w:tc>
        <w:tc>
          <w:tcPr>
            <w:tcW w:w="643" w:type="pct"/>
            <w:shd w:val="clear" w:color="auto" w:fill="auto"/>
            <w:vAlign w:val="center"/>
          </w:tcPr>
          <w:p w:rsidR="00F840DE" w:rsidRPr="00257EF6" w:rsidRDefault="00F840DE" w:rsidP="00115042">
            <w:pPr>
              <w:spacing w:before="46" w:after="46"/>
              <w:ind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按钮</w:t>
            </w:r>
          </w:p>
        </w:tc>
      </w:tr>
    </w:tbl>
    <w:p w:rsidR="00F840DE" w:rsidRDefault="00EB7102" w:rsidP="00EB7102">
      <w:pPr>
        <w:pStyle w:val="3"/>
        <w:spacing w:before="120"/>
      </w:pPr>
      <w:bookmarkStart w:id="34" w:name="_Toc416976815"/>
      <w:r w:rsidRPr="00EB7102">
        <w:rPr>
          <w:rFonts w:hint="eastAsia"/>
        </w:rPr>
        <w:t>生物序列检索</w:t>
      </w:r>
      <w:r w:rsidR="00AD330F">
        <w:rPr>
          <w:rFonts w:hint="eastAsia"/>
        </w:rPr>
        <w:t>调用</w:t>
      </w:r>
      <w:r w:rsidRPr="00EB7102">
        <w:rPr>
          <w:rFonts w:hint="eastAsia"/>
        </w:rPr>
        <w:t>接口</w:t>
      </w:r>
      <w:bookmarkEnd w:id="34"/>
    </w:p>
    <w:p w:rsidR="00EB7102" w:rsidRDefault="00EB7102" w:rsidP="00EB7102">
      <w:r>
        <w:rPr>
          <w:rFonts w:hint="eastAsia"/>
        </w:rPr>
        <w:t>提供方</w:t>
      </w:r>
      <w:r>
        <w:t>：上海鹰谷</w:t>
      </w:r>
    </w:p>
    <w:p w:rsidR="00EB7102" w:rsidRDefault="00EB7102" w:rsidP="00EB7102">
      <w:r>
        <w:rPr>
          <w:rFonts w:hint="eastAsia"/>
        </w:rPr>
        <w:t>输入</w:t>
      </w:r>
      <w:r>
        <w:t>：生物序列检索</w:t>
      </w:r>
      <w:r>
        <w:rPr>
          <w:rFonts w:hint="eastAsia"/>
        </w:rPr>
        <w:t>入口</w:t>
      </w:r>
      <w:r>
        <w:t>页面用户输入</w:t>
      </w:r>
      <w:r>
        <w:rPr>
          <w:rFonts w:hint="eastAsia"/>
        </w:rPr>
        <w:t>条件及</w:t>
      </w:r>
      <w:r>
        <w:t>参数</w:t>
      </w:r>
    </w:p>
    <w:p w:rsidR="00EB7102" w:rsidRDefault="00EB7102" w:rsidP="00EB7102">
      <w:r>
        <w:rPr>
          <w:rFonts w:hint="eastAsia"/>
        </w:rPr>
        <w:t>处理</w:t>
      </w:r>
      <w:r>
        <w:t>逻辑：</w:t>
      </w:r>
      <w:r w:rsidR="00AD330F">
        <w:rPr>
          <w:rFonts w:hint="eastAsia"/>
        </w:rPr>
        <w:t>按照</w:t>
      </w:r>
      <w:r w:rsidR="00AD330F">
        <w:t>用户界面</w:t>
      </w:r>
      <w:r w:rsidR="00AD330F">
        <w:rPr>
          <w:rFonts w:hint="eastAsia"/>
        </w:rPr>
        <w:t>参数</w:t>
      </w:r>
      <w:proofErr w:type="gramStart"/>
      <w:r w:rsidR="00B7406F">
        <w:rPr>
          <w:rFonts w:hint="eastAsia"/>
        </w:rPr>
        <w:t>在</w:t>
      </w:r>
      <w:r w:rsidR="00B7406F">
        <w:t>鹰谷生物</w:t>
      </w:r>
      <w:proofErr w:type="gramEnd"/>
      <w:r w:rsidR="00B7406F">
        <w:t>库</w:t>
      </w:r>
      <w:r>
        <w:t>进行生物序列检索</w:t>
      </w:r>
      <w:r>
        <w:rPr>
          <w:rFonts w:hint="eastAsia"/>
        </w:rPr>
        <w:t>，</w:t>
      </w:r>
      <w:r>
        <w:t>返回任务</w:t>
      </w:r>
      <w:r>
        <w:rPr>
          <w:rFonts w:hint="eastAsia"/>
        </w:rPr>
        <w:t>ID</w:t>
      </w:r>
      <w:r w:rsidR="00AD330F">
        <w:rPr>
          <w:rFonts w:hint="eastAsia"/>
        </w:rPr>
        <w:t>、</w:t>
      </w:r>
      <w:r w:rsidR="00AD330F">
        <w:t>预计反馈时间</w:t>
      </w:r>
      <w:r w:rsidR="00AD330F">
        <w:rPr>
          <w:rFonts w:hint="eastAsia"/>
        </w:rPr>
        <w:t>；</w:t>
      </w:r>
    </w:p>
    <w:p w:rsidR="00EB7102" w:rsidRDefault="00EB7102" w:rsidP="00EB7102">
      <w:r>
        <w:rPr>
          <w:rFonts w:hint="eastAsia"/>
        </w:rPr>
        <w:t>输出</w:t>
      </w:r>
      <w:r>
        <w:t>：</w:t>
      </w:r>
      <w:r w:rsidR="00AD330F">
        <w:rPr>
          <w:rFonts w:hint="eastAsia"/>
        </w:rPr>
        <w:t>任务ID、预计</w:t>
      </w:r>
      <w:r w:rsidR="00AD330F">
        <w:t>反馈时间；</w:t>
      </w:r>
    </w:p>
    <w:p w:rsidR="00EB7102" w:rsidRDefault="00EB7102" w:rsidP="00EB7102">
      <w:r>
        <w:rPr>
          <w:rFonts w:hint="eastAsia"/>
        </w:rPr>
        <w:t>实现方式</w:t>
      </w:r>
      <w:r>
        <w:t>：</w:t>
      </w:r>
      <w:r>
        <w:rPr>
          <w:rFonts w:hint="eastAsia"/>
        </w:rPr>
        <w:t>REST接口；</w:t>
      </w:r>
    </w:p>
    <w:p w:rsidR="00AD330F" w:rsidRDefault="00AD330F" w:rsidP="00AD330F">
      <w:pPr>
        <w:pStyle w:val="3"/>
        <w:spacing w:before="120"/>
      </w:pPr>
      <w:bookmarkStart w:id="35" w:name="_Toc416976816"/>
      <w:r>
        <w:rPr>
          <w:rFonts w:hint="eastAsia"/>
        </w:rPr>
        <w:t>生物</w:t>
      </w:r>
      <w:r>
        <w:t>序列检索</w:t>
      </w:r>
      <w:r w:rsidR="00B23C0A">
        <w:rPr>
          <w:rFonts w:hint="eastAsia"/>
        </w:rPr>
        <w:t>任务</w:t>
      </w:r>
      <w:r>
        <w:t>查询接口</w:t>
      </w:r>
      <w:bookmarkEnd w:id="35"/>
    </w:p>
    <w:p w:rsidR="00B23C0A" w:rsidRDefault="00B23C0A" w:rsidP="00B23C0A">
      <w:r>
        <w:rPr>
          <w:rFonts w:hint="eastAsia"/>
        </w:rPr>
        <w:t>提供方</w:t>
      </w:r>
      <w:r>
        <w:t>：上海鹰谷</w:t>
      </w:r>
    </w:p>
    <w:p w:rsidR="00B23C0A" w:rsidRDefault="00B23C0A" w:rsidP="00B23C0A">
      <w:r>
        <w:rPr>
          <w:rFonts w:hint="eastAsia"/>
        </w:rPr>
        <w:t>输入</w:t>
      </w:r>
      <w:r>
        <w:t>：</w:t>
      </w:r>
      <w:r>
        <w:rPr>
          <w:rFonts w:hint="eastAsia"/>
        </w:rPr>
        <w:t>任务ID</w:t>
      </w:r>
    </w:p>
    <w:p w:rsidR="00B23C0A" w:rsidRDefault="00B23C0A" w:rsidP="00B23C0A">
      <w:r>
        <w:rPr>
          <w:rFonts w:hint="eastAsia"/>
        </w:rPr>
        <w:t>处理</w:t>
      </w:r>
      <w:r>
        <w:t>逻辑：</w:t>
      </w:r>
      <w:proofErr w:type="gramStart"/>
      <w:r>
        <w:t>鹰谷依据</w:t>
      </w:r>
      <w:proofErr w:type="gramEnd"/>
      <w:r>
        <w:t>任务</w:t>
      </w:r>
      <w:r>
        <w:rPr>
          <w:rFonts w:hint="eastAsia"/>
        </w:rPr>
        <w:t>ID，判断生物</w:t>
      </w:r>
      <w:r>
        <w:t>检索任务是否完成，并返回</w:t>
      </w:r>
      <w:r>
        <w:rPr>
          <w:rFonts w:hint="eastAsia"/>
        </w:rPr>
        <w:t>当前</w:t>
      </w:r>
      <w:r>
        <w:t>状态、生物检索</w:t>
      </w:r>
      <w:r w:rsidR="00ED7F2C">
        <w:rPr>
          <w:rFonts w:hint="eastAsia"/>
        </w:rPr>
        <w:t>结果</w:t>
      </w:r>
      <w:r w:rsidR="00ED7F2C">
        <w:t>列表</w:t>
      </w:r>
      <w:r>
        <w:t>文件、生物序列详情文件</w:t>
      </w:r>
      <w:r w:rsidR="0073474B">
        <w:rPr>
          <w:rFonts w:hint="eastAsia"/>
        </w:rPr>
        <w:t>；</w:t>
      </w:r>
    </w:p>
    <w:p w:rsidR="00B23C0A" w:rsidRDefault="00B23C0A" w:rsidP="00B23C0A">
      <w:r>
        <w:rPr>
          <w:rFonts w:hint="eastAsia"/>
        </w:rPr>
        <w:t>输出</w:t>
      </w:r>
      <w:r>
        <w:t>：任务</w:t>
      </w:r>
      <w:r>
        <w:rPr>
          <w:rFonts w:hint="eastAsia"/>
        </w:rPr>
        <w:t>ID、</w:t>
      </w:r>
      <w:r>
        <w:t>当前状态（</w:t>
      </w:r>
      <w:r>
        <w:rPr>
          <w:rFonts w:hint="eastAsia"/>
        </w:rPr>
        <w:t>检索</w:t>
      </w:r>
      <w:r>
        <w:t>完成、</w:t>
      </w:r>
      <w:r>
        <w:rPr>
          <w:rFonts w:hint="eastAsia"/>
        </w:rPr>
        <w:t>排队中</w:t>
      </w:r>
      <w:r>
        <w:t>、检索中、</w:t>
      </w:r>
      <w:proofErr w:type="gramStart"/>
      <w:r>
        <w:rPr>
          <w:rFonts w:hint="eastAsia"/>
        </w:rPr>
        <w:t>鹰谷</w:t>
      </w:r>
      <w:r>
        <w:t>定义</w:t>
      </w:r>
      <w:proofErr w:type="gramEnd"/>
      <w:r>
        <w:t>的</w:t>
      </w:r>
      <w:r>
        <w:rPr>
          <w:rFonts w:hint="eastAsia"/>
        </w:rPr>
        <w:t>其他</w:t>
      </w:r>
      <w:r>
        <w:t>异常）</w:t>
      </w:r>
      <w:r>
        <w:rPr>
          <w:rFonts w:hint="eastAsia"/>
        </w:rPr>
        <w:t>、</w:t>
      </w:r>
      <w:r>
        <w:t>生物</w:t>
      </w:r>
      <w:r>
        <w:rPr>
          <w:rFonts w:hint="eastAsia"/>
        </w:rPr>
        <w:t>检索</w:t>
      </w:r>
      <w:r>
        <w:t>结果</w:t>
      </w:r>
      <w:r w:rsidR="00ED7F2C">
        <w:rPr>
          <w:rFonts w:hint="eastAsia"/>
        </w:rPr>
        <w:t>列表</w:t>
      </w:r>
      <w:r>
        <w:t>文件名称、生物序列详情文件名称</w:t>
      </w:r>
      <w:r w:rsidR="0073474B">
        <w:rPr>
          <w:rFonts w:hint="eastAsia"/>
        </w:rPr>
        <w:t>；</w:t>
      </w:r>
    </w:p>
    <w:p w:rsidR="0073474B" w:rsidRDefault="0073474B" w:rsidP="00B23C0A">
      <w:r>
        <w:rPr>
          <w:rFonts w:hint="eastAsia"/>
        </w:rPr>
        <w:t>实现</w:t>
      </w:r>
      <w:r>
        <w:t>方式：</w:t>
      </w:r>
      <w:r>
        <w:rPr>
          <w:rFonts w:hint="eastAsia"/>
        </w:rPr>
        <w:t>REST接口</w:t>
      </w:r>
      <w:r>
        <w:t>；</w:t>
      </w:r>
    </w:p>
    <w:p w:rsidR="0010628F" w:rsidRDefault="0010628F" w:rsidP="00306510">
      <w:r>
        <w:rPr>
          <w:rFonts w:hint="eastAsia"/>
        </w:rPr>
        <w:t>备注</w:t>
      </w:r>
      <w:r>
        <w:t>：</w:t>
      </w:r>
      <w:r w:rsidR="00306510">
        <w:t>在异步数据反馈的</w:t>
      </w:r>
      <w:r w:rsidR="00306510">
        <w:rPr>
          <w:rFonts w:hint="eastAsia"/>
        </w:rPr>
        <w:t>方式</w:t>
      </w:r>
      <w:r w:rsidR="00306510">
        <w:t>下，</w:t>
      </w:r>
      <w:proofErr w:type="gramStart"/>
      <w:r w:rsidR="00B7406F">
        <w:rPr>
          <w:rFonts w:hint="eastAsia"/>
        </w:rPr>
        <w:t>鹰谷</w:t>
      </w:r>
      <w:r w:rsidR="00DA6962">
        <w:rPr>
          <w:rFonts w:hint="eastAsia"/>
        </w:rPr>
        <w:t>在</w:t>
      </w:r>
      <w:proofErr w:type="gramEnd"/>
      <w:r w:rsidR="00DA6962">
        <w:t>双方共享的检索结果交换目录下，生成检索</w:t>
      </w:r>
      <w:r w:rsidR="00DA6962">
        <w:rPr>
          <w:rFonts w:hint="eastAsia"/>
        </w:rPr>
        <w:t>返回</w:t>
      </w:r>
      <w:r w:rsidR="00306510">
        <w:t>的两个</w:t>
      </w:r>
      <w:r w:rsidR="00306510">
        <w:rPr>
          <w:rFonts w:hint="eastAsia"/>
        </w:rPr>
        <w:t>结果</w:t>
      </w:r>
      <w:r w:rsidR="00306510">
        <w:t>文件</w:t>
      </w:r>
      <w:r w:rsidR="00306510" w:rsidRPr="00A1324A">
        <w:t>；其中一个为检索结果列表展示数据，一个文件为列表对应的生物序列</w:t>
      </w:r>
      <w:r w:rsidR="00DA6962">
        <w:rPr>
          <w:rFonts w:hint="eastAsia"/>
        </w:rPr>
        <w:t>比对</w:t>
      </w:r>
      <w:r w:rsidR="00306510" w:rsidRPr="00A1324A">
        <w:t>信息。</w:t>
      </w:r>
      <w:r w:rsidR="00306510">
        <w:rPr>
          <w:rFonts w:hint="eastAsia"/>
        </w:rPr>
        <w:t>检索</w:t>
      </w:r>
      <w:r w:rsidR="00306510">
        <w:t>结果列表数据</w:t>
      </w:r>
      <w:r w:rsidR="00306510">
        <w:rPr>
          <w:rFonts w:hint="eastAsia"/>
        </w:rPr>
        <w:t>要求</w:t>
      </w:r>
      <w:r w:rsidR="00306510">
        <w:t>如下：1</w:t>
      </w:r>
      <w:r w:rsidR="00306510">
        <w:rPr>
          <w:rFonts w:hint="eastAsia"/>
        </w:rPr>
        <w:t>）</w:t>
      </w:r>
      <w:r w:rsidR="00306510">
        <w:t>应</w:t>
      </w:r>
      <w:r w:rsidR="00306510">
        <w:rPr>
          <w:rFonts w:hint="eastAsia"/>
        </w:rPr>
        <w:t>按照</w:t>
      </w:r>
      <w:r w:rsidR="00306510">
        <w:t>匹配度从高到</w:t>
      </w:r>
      <w:r w:rsidR="00306510">
        <w:rPr>
          <w:rFonts w:hint="eastAsia"/>
        </w:rPr>
        <w:t>低</w:t>
      </w:r>
      <w:r w:rsidR="00306510">
        <w:t>排列；</w:t>
      </w:r>
      <w:r w:rsidR="00306510">
        <w:rPr>
          <w:rFonts w:hint="eastAsia"/>
        </w:rPr>
        <w:t>2）</w:t>
      </w:r>
      <w:r w:rsidR="00306510">
        <w:t>提供</w:t>
      </w:r>
      <w:proofErr w:type="gramStart"/>
      <w:r w:rsidR="00306510">
        <w:t>检索</w:t>
      </w:r>
      <w:r w:rsidR="00306510">
        <w:rPr>
          <w:rFonts w:hint="eastAsia"/>
        </w:rPr>
        <w:t>总</w:t>
      </w:r>
      <w:proofErr w:type="gramEnd"/>
      <w:r w:rsidR="00306510">
        <w:t>记录数，</w:t>
      </w:r>
      <w:r w:rsidR="00306510">
        <w:rPr>
          <w:rFonts w:hint="eastAsia"/>
        </w:rPr>
        <w:t>以</w:t>
      </w:r>
      <w:r w:rsidR="00306510">
        <w:t>实现页面分页</w:t>
      </w:r>
      <w:r w:rsidR="00306510">
        <w:rPr>
          <w:rFonts w:hint="eastAsia"/>
        </w:rPr>
        <w:t>浏览；3）提供</w:t>
      </w:r>
      <w:r w:rsidR="00306510">
        <w:t>对应每条</w:t>
      </w:r>
      <w:r w:rsidR="00306510">
        <w:rPr>
          <w:rFonts w:hint="eastAsia"/>
        </w:rPr>
        <w:t>数据</w:t>
      </w:r>
      <w:r w:rsidR="00306510">
        <w:t>记录</w:t>
      </w:r>
      <w:r w:rsidR="00306510">
        <w:rPr>
          <w:rFonts w:hint="eastAsia"/>
        </w:rPr>
        <w:t>，</w:t>
      </w:r>
      <w:r w:rsidR="00306510">
        <w:t>在详细</w:t>
      </w:r>
      <w:r w:rsidR="00306510">
        <w:rPr>
          <w:rFonts w:hint="eastAsia"/>
        </w:rPr>
        <w:t>数据</w:t>
      </w:r>
      <w:r w:rsidR="00306510">
        <w:t>文件中</w:t>
      </w:r>
      <w:r w:rsidR="00413E29">
        <w:rPr>
          <w:rFonts w:hint="eastAsia"/>
        </w:rPr>
        <w:t>，对应</w:t>
      </w:r>
      <w:r w:rsidR="00413E29">
        <w:t>生物序列</w:t>
      </w:r>
      <w:r w:rsidR="00306510">
        <w:t>对比数据的偏移</w:t>
      </w:r>
      <w:r w:rsidR="00413E29">
        <w:rPr>
          <w:rFonts w:hint="eastAsia"/>
        </w:rPr>
        <w:t>量</w:t>
      </w:r>
      <w:r w:rsidR="00306510">
        <w:t>。</w:t>
      </w:r>
    </w:p>
    <w:p w:rsidR="00ED7F2C" w:rsidRDefault="00ED7F2C" w:rsidP="00ED7F2C">
      <w:pPr>
        <w:pStyle w:val="4"/>
        <w:spacing w:before="120"/>
      </w:pPr>
      <w:r>
        <w:rPr>
          <w:rFonts w:hint="eastAsia"/>
        </w:rPr>
        <w:t>生物检索</w:t>
      </w:r>
      <w:r>
        <w:t>结果列表</w:t>
      </w:r>
      <w:r>
        <w:rPr>
          <w:rFonts w:hint="eastAsia"/>
        </w:rPr>
        <w:t>文件</w:t>
      </w:r>
      <w:r w:rsidR="00290960">
        <w:rPr>
          <w:rFonts w:hint="eastAsia"/>
        </w:rPr>
        <w:t>格式</w:t>
      </w:r>
    </w:p>
    <w:p w:rsidR="008D48F5" w:rsidRDefault="00001957" w:rsidP="008D48F5">
      <w:r>
        <w:rPr>
          <w:rFonts w:hint="eastAsia"/>
        </w:rPr>
        <w:t>文本</w:t>
      </w:r>
      <w:r>
        <w:t>文件格式</w:t>
      </w:r>
      <w:r w:rsidR="00283458">
        <w:rPr>
          <w:rFonts w:hint="eastAsia"/>
        </w:rPr>
        <w:t>。</w:t>
      </w:r>
    </w:p>
    <w:p w:rsidR="00001957" w:rsidRDefault="00001957" w:rsidP="008D48F5">
      <w:r>
        <w:rPr>
          <w:rFonts w:hint="eastAsia"/>
        </w:rPr>
        <w:t>第一行</w:t>
      </w:r>
      <w:r>
        <w:t>：</w:t>
      </w:r>
      <w:r w:rsidR="00283458">
        <w:rPr>
          <w:rFonts w:hint="eastAsia"/>
        </w:rPr>
        <w:t>“</w:t>
      </w:r>
      <w:r w:rsidR="00B03CC8">
        <w:rPr>
          <w:rFonts w:hint="eastAsia"/>
        </w:rPr>
        <w:t>半角</w:t>
      </w:r>
      <w:r w:rsidR="00B03CC8">
        <w:t>等号</w:t>
      </w:r>
      <w:r w:rsidR="00283458">
        <w:t>”+</w:t>
      </w:r>
      <w:r w:rsidR="003222E8">
        <w:rPr>
          <w:rFonts w:hint="eastAsia"/>
        </w:rPr>
        <w:t>检索</w:t>
      </w:r>
      <w:r w:rsidR="003222E8">
        <w:t>到的生物序列总数</w:t>
      </w:r>
      <w:r w:rsidR="00390EE4">
        <w:rPr>
          <w:rFonts w:hint="eastAsia"/>
        </w:rPr>
        <w:t>，</w:t>
      </w:r>
      <w:r w:rsidR="00390EE4">
        <w:t>如“</w:t>
      </w:r>
      <w:r w:rsidR="00B03CC8">
        <w:t>=</w:t>
      </w:r>
      <w:r w:rsidR="00390EE4">
        <w:rPr>
          <w:rFonts w:hint="eastAsia"/>
        </w:rPr>
        <w:t>100</w:t>
      </w:r>
      <w:r w:rsidR="00390EE4">
        <w:t>”</w:t>
      </w:r>
    </w:p>
    <w:p w:rsidR="00014C1E" w:rsidRDefault="00283458" w:rsidP="008D48F5">
      <w:r>
        <w:rPr>
          <w:rFonts w:hint="eastAsia"/>
        </w:rPr>
        <w:t>第二行开始为</w:t>
      </w:r>
      <w:r w:rsidR="00014C1E">
        <w:rPr>
          <w:rFonts w:hint="eastAsia"/>
        </w:rPr>
        <w:t>生物序列列表</w:t>
      </w:r>
      <w:r>
        <w:rPr>
          <w:rFonts w:hint="eastAsia"/>
        </w:rPr>
        <w:t>数据</w:t>
      </w:r>
      <w:r w:rsidR="00014C1E">
        <w:rPr>
          <w:rFonts w:hint="eastAsia"/>
        </w:rPr>
        <w:t>，每条记录一行，</w:t>
      </w:r>
      <w:r w:rsidR="001745E8">
        <w:rPr>
          <w:rFonts w:hint="eastAsia"/>
        </w:rPr>
        <w:t>以</w:t>
      </w:r>
      <w:r w:rsidR="001745E8">
        <w:t>半角分号分割</w:t>
      </w:r>
      <w:r w:rsidR="001745E8">
        <w:rPr>
          <w:rFonts w:hint="eastAsia"/>
        </w:rPr>
        <w:t>各</w:t>
      </w:r>
      <w:r w:rsidR="001745E8">
        <w:t>字段</w:t>
      </w:r>
      <w:r w:rsidR="00014C1E">
        <w:rPr>
          <w:rFonts w:hint="eastAsia"/>
        </w:rPr>
        <w:t>：</w:t>
      </w:r>
    </w:p>
    <w:p w:rsidR="003222E8" w:rsidRPr="003222E8" w:rsidRDefault="00283458" w:rsidP="008D48F5">
      <w:r w:rsidRPr="00283458">
        <w:rPr>
          <w:rFonts w:hint="eastAsia"/>
        </w:rPr>
        <w:t>原始文献号</w:t>
      </w:r>
      <w:r w:rsidRPr="00283458">
        <w:t>(PNO);标准文献号(PNS);来源(</w:t>
      </w:r>
      <w:proofErr w:type="spellStart"/>
      <w:r w:rsidRPr="00283458">
        <w:t>doclist</w:t>
      </w:r>
      <w:proofErr w:type="spellEnd"/>
      <w:r w:rsidRPr="00283458">
        <w:t>节点的country);生物序</w:t>
      </w:r>
      <w:r w:rsidRPr="00283458">
        <w:lastRenderedPageBreak/>
        <w:t>列ID(</w:t>
      </w:r>
      <w:proofErr w:type="spellStart"/>
      <w:r w:rsidRPr="00283458">
        <w:t>seq</w:t>
      </w:r>
      <w:proofErr w:type="spellEnd"/>
      <w:r w:rsidRPr="00283458">
        <w:t>节点的id);序列类型;分数;期望值;</w:t>
      </w:r>
      <w:r w:rsidR="001745E8">
        <w:rPr>
          <w:rFonts w:hint="eastAsia"/>
        </w:rPr>
        <w:t>起始</w:t>
      </w:r>
      <w:r w:rsidR="001745E8">
        <w:t>位置</w:t>
      </w:r>
      <w:r w:rsidR="005712F9">
        <w:rPr>
          <w:rFonts w:hint="eastAsia"/>
        </w:rPr>
        <w:t>(</w:t>
      </w:r>
      <w:r w:rsidR="00B03CC8">
        <w:rPr>
          <w:rFonts w:hint="eastAsia"/>
        </w:rPr>
        <w:t>生物</w:t>
      </w:r>
      <w:r w:rsidR="00B03CC8">
        <w:t>序列比对结果详情文件中</w:t>
      </w:r>
      <w:r w:rsidR="005712F9">
        <w:rPr>
          <w:rFonts w:hint="eastAsia"/>
        </w:rPr>
        <w:t>起始</w:t>
      </w:r>
      <w:r w:rsidR="00B03CC8">
        <w:t>偏移</w:t>
      </w:r>
      <w:r w:rsidR="005712F9">
        <w:t>量，</w:t>
      </w:r>
      <w:r w:rsidR="005712F9">
        <w:rPr>
          <w:rFonts w:hint="eastAsia"/>
        </w:rPr>
        <w:t>字节</w:t>
      </w:r>
      <w:r w:rsidR="005712F9">
        <w:t>为单位</w:t>
      </w:r>
      <w:r w:rsidR="005712F9">
        <w:rPr>
          <w:rFonts w:hint="eastAsia"/>
        </w:rPr>
        <w:t>)</w:t>
      </w:r>
      <w:r w:rsidR="001745E8">
        <w:t>;</w:t>
      </w:r>
      <w:r w:rsidR="005712F9">
        <w:rPr>
          <w:rFonts w:hint="eastAsia"/>
        </w:rPr>
        <w:t>长度(比对</w:t>
      </w:r>
      <w:r w:rsidR="005712F9">
        <w:t>结果数据</w:t>
      </w:r>
      <w:r w:rsidR="005712F9">
        <w:rPr>
          <w:rFonts w:hint="eastAsia"/>
        </w:rPr>
        <w:t>字节</w:t>
      </w:r>
      <w:r w:rsidR="005712F9">
        <w:t>长度</w:t>
      </w:r>
      <w:r w:rsidR="005712F9">
        <w:rPr>
          <w:rFonts w:hint="eastAsia"/>
        </w:rPr>
        <w:t>)</w:t>
      </w:r>
    </w:p>
    <w:p w:rsidR="00ED7F2C" w:rsidRDefault="00290960" w:rsidP="00ED7F2C">
      <w:pPr>
        <w:pStyle w:val="4"/>
        <w:spacing w:before="120"/>
      </w:pPr>
      <w:r>
        <w:rPr>
          <w:rFonts w:hint="eastAsia"/>
        </w:rPr>
        <w:t>生物序列</w:t>
      </w:r>
      <w:r w:rsidR="00FE14AF">
        <w:rPr>
          <w:rFonts w:hint="eastAsia"/>
        </w:rPr>
        <w:t>比对</w:t>
      </w:r>
      <w:r w:rsidR="00FE14AF">
        <w:t>结果详情</w:t>
      </w:r>
      <w:r w:rsidR="00FE14AF">
        <w:rPr>
          <w:rFonts w:hint="eastAsia"/>
        </w:rPr>
        <w:t>文件</w:t>
      </w:r>
    </w:p>
    <w:p w:rsidR="008D48F5" w:rsidRDefault="006B1F66" w:rsidP="008D48F5">
      <w:r>
        <w:rPr>
          <w:rFonts w:hint="eastAsia"/>
        </w:rPr>
        <w:t>文本</w:t>
      </w:r>
      <w:r>
        <w:t>文件格式</w:t>
      </w:r>
      <w:r w:rsidR="00584DA0">
        <w:rPr>
          <w:rFonts w:hint="eastAsia"/>
        </w:rPr>
        <w:t>，</w:t>
      </w:r>
      <w:r w:rsidR="00584DA0">
        <w:t>以字节为单位</w:t>
      </w:r>
      <w:r w:rsidR="00584DA0">
        <w:rPr>
          <w:rFonts w:hint="eastAsia"/>
        </w:rPr>
        <w:t>计算</w:t>
      </w:r>
      <w:r w:rsidR="00584DA0">
        <w:t>偏移量和比对结果详情。</w:t>
      </w:r>
    </w:p>
    <w:p w:rsidR="000E3A5C" w:rsidRDefault="000E3A5C" w:rsidP="008D48F5">
      <w:r>
        <w:rPr>
          <w:rFonts w:hint="eastAsia"/>
        </w:rPr>
        <w:t>以“Length=</w:t>
      </w:r>
      <w:r>
        <w:t>”</w:t>
      </w:r>
      <w:r>
        <w:rPr>
          <w:rFonts w:hint="eastAsia"/>
        </w:rPr>
        <w:t>开始</w:t>
      </w:r>
      <w:r>
        <w:t>，</w:t>
      </w:r>
      <w:r>
        <w:rPr>
          <w:rFonts w:hint="eastAsia"/>
        </w:rPr>
        <w:t>对</w:t>
      </w:r>
      <w:r w:rsidR="00D804FE">
        <w:rPr>
          <w:rFonts w:hint="eastAsia"/>
        </w:rPr>
        <w:t>生物</w:t>
      </w:r>
      <w:r w:rsidR="00D804FE">
        <w:t>序列数据以下面图例样式反馈</w:t>
      </w:r>
      <w:r w:rsidR="00D804FE">
        <w:rPr>
          <w:rFonts w:hint="eastAsia"/>
        </w:rPr>
        <w:t>。下图</w:t>
      </w:r>
      <w:r w:rsidR="00D804FE">
        <w:t>效果的每行数据应</w:t>
      </w:r>
      <w:r w:rsidR="00D804FE">
        <w:rPr>
          <w:rFonts w:hint="eastAsia"/>
        </w:rPr>
        <w:t>以</w:t>
      </w:r>
      <w:r w:rsidR="00D804FE">
        <w:t>回车换行符</w:t>
      </w:r>
      <w:r w:rsidR="0047168A">
        <w:rPr>
          <w:rFonts w:hint="eastAsia"/>
        </w:rPr>
        <w:t>换行</w:t>
      </w:r>
      <w:r w:rsidR="0047168A">
        <w:t>。</w:t>
      </w:r>
    </w:p>
    <w:p w:rsidR="00584DA0" w:rsidRDefault="00584DA0" w:rsidP="00584DA0">
      <w:pPr>
        <w:ind w:firstLine="0"/>
      </w:pPr>
      <w:r>
        <w:rPr>
          <w:rFonts w:hint="eastAsia"/>
          <w:noProof/>
          <w:snapToGrid/>
        </w:rPr>
        <w:drawing>
          <wp:inline distT="0" distB="0" distL="0" distR="0">
            <wp:extent cx="4914286" cy="4571429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ap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4B" w:rsidRDefault="0095664B" w:rsidP="001F2240">
      <w:pPr>
        <w:pStyle w:val="3"/>
        <w:spacing w:before="120"/>
      </w:pPr>
      <w:bookmarkStart w:id="36" w:name="_Toc416976817"/>
      <w:r>
        <w:rPr>
          <w:rFonts w:hint="eastAsia"/>
        </w:rPr>
        <w:t>生物序列</w:t>
      </w:r>
      <w:r>
        <w:t>详情</w:t>
      </w:r>
      <w:r>
        <w:rPr>
          <w:rFonts w:hint="eastAsia"/>
        </w:rPr>
        <w:t>接口</w:t>
      </w:r>
      <w:bookmarkEnd w:id="36"/>
    </w:p>
    <w:p w:rsidR="004426B4" w:rsidRDefault="004426B4" w:rsidP="004426B4">
      <w:r>
        <w:rPr>
          <w:rFonts w:hint="eastAsia"/>
        </w:rPr>
        <w:t>提供方</w:t>
      </w:r>
      <w:r>
        <w:t>：上海鹰谷</w:t>
      </w:r>
    </w:p>
    <w:p w:rsidR="004426B4" w:rsidRDefault="004426B4" w:rsidP="004426B4">
      <w:r>
        <w:rPr>
          <w:rFonts w:hint="eastAsia"/>
        </w:rPr>
        <w:t>输入</w:t>
      </w:r>
      <w:r>
        <w:t>：</w:t>
      </w:r>
      <w:r>
        <w:rPr>
          <w:rFonts w:hint="eastAsia"/>
        </w:rPr>
        <w:t>生物</w:t>
      </w:r>
      <w:r>
        <w:t>序列</w:t>
      </w:r>
      <w:r w:rsidR="00793AB9">
        <w:t>ID</w:t>
      </w:r>
    </w:p>
    <w:p w:rsidR="004426B4" w:rsidRDefault="004426B4" w:rsidP="004426B4">
      <w:r>
        <w:rPr>
          <w:rFonts w:hint="eastAsia"/>
        </w:rPr>
        <w:t>处理</w:t>
      </w:r>
      <w:r>
        <w:t>逻辑：</w:t>
      </w:r>
      <w:proofErr w:type="gramStart"/>
      <w:r>
        <w:t>鹰谷依据</w:t>
      </w:r>
      <w:proofErr w:type="gramEnd"/>
      <w:r w:rsidR="00793AB9">
        <w:rPr>
          <w:rFonts w:hint="eastAsia"/>
        </w:rPr>
        <w:t>生物</w:t>
      </w:r>
      <w:r w:rsidR="00793AB9">
        <w:t>序列</w:t>
      </w:r>
      <w:r w:rsidR="00793AB9">
        <w:rPr>
          <w:rFonts w:hint="eastAsia"/>
        </w:rPr>
        <w:t>ID，</w:t>
      </w:r>
      <w:r w:rsidR="00793AB9">
        <w:t>检索返回生物序列详情</w:t>
      </w:r>
      <w:r>
        <w:rPr>
          <w:rFonts w:hint="eastAsia"/>
        </w:rPr>
        <w:t>；</w:t>
      </w:r>
    </w:p>
    <w:p w:rsidR="004426B4" w:rsidRDefault="004426B4" w:rsidP="004426B4">
      <w:r>
        <w:rPr>
          <w:rFonts w:hint="eastAsia"/>
        </w:rPr>
        <w:t>输出</w:t>
      </w:r>
      <w:r>
        <w:t>：</w:t>
      </w:r>
      <w:r w:rsidR="00CC58A0">
        <w:rPr>
          <w:rFonts w:hint="eastAsia"/>
        </w:rPr>
        <w:t>调用</w:t>
      </w:r>
      <w:r w:rsidR="00CC58A0">
        <w:t>结果代码</w:t>
      </w:r>
      <w:r w:rsidR="00CC58A0">
        <w:rPr>
          <w:rFonts w:hint="eastAsia"/>
        </w:rPr>
        <w:t>（“000000”</w:t>
      </w:r>
      <w:r w:rsidR="00CC58A0">
        <w:t>表示调用成功）</w:t>
      </w:r>
      <w:r w:rsidR="00CC58A0">
        <w:rPr>
          <w:rFonts w:hint="eastAsia"/>
        </w:rPr>
        <w:t>、错误</w:t>
      </w:r>
      <w:r w:rsidR="00CC58A0">
        <w:t>信息描述</w:t>
      </w:r>
      <w:r w:rsidR="00CC58A0">
        <w:rPr>
          <w:rFonts w:hint="eastAsia"/>
        </w:rPr>
        <w:t>、</w:t>
      </w:r>
      <w:r w:rsidR="00CC58A0">
        <w:t>生物序列详情</w:t>
      </w:r>
      <w:r w:rsidR="00CC7659">
        <w:rPr>
          <w:rFonts w:hint="eastAsia"/>
        </w:rPr>
        <w:t>XML或JSON</w:t>
      </w:r>
      <w:r w:rsidR="00AF1981">
        <w:rPr>
          <w:rFonts w:hint="eastAsia"/>
        </w:rPr>
        <w:t>串</w:t>
      </w:r>
      <w:r w:rsidR="00CC58A0">
        <w:rPr>
          <w:rFonts w:hint="eastAsia"/>
        </w:rPr>
        <w:t>；</w:t>
      </w:r>
    </w:p>
    <w:p w:rsidR="00787D87" w:rsidRDefault="00787D87" w:rsidP="004426B4">
      <w:r>
        <w:rPr>
          <w:rFonts w:hint="eastAsia"/>
        </w:rPr>
        <w:t>生物序列</w:t>
      </w:r>
      <w:r>
        <w:t>详情</w:t>
      </w:r>
      <w:r>
        <w:rPr>
          <w:rFonts w:hint="eastAsia"/>
        </w:rPr>
        <w:t>数据</w:t>
      </w:r>
      <w:r>
        <w:t>包括：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proofErr w:type="gramStart"/>
      <w:r>
        <w:rPr>
          <w:rFonts w:hAnsi="Times New Roman"/>
          <w:snapToGrid/>
          <w:color w:val="008080"/>
          <w:sz w:val="20"/>
          <w:szCs w:val="20"/>
          <w:highlight w:val="white"/>
        </w:rPr>
        <w:lastRenderedPageBreak/>
        <w:t>&lt;?xml</w:t>
      </w:r>
      <w:proofErr w:type="gramEnd"/>
      <w:r>
        <w:rPr>
          <w:rFonts w:hAnsi="Times New Roman"/>
          <w:snapToGrid/>
          <w:color w:val="008080"/>
          <w:sz w:val="20"/>
          <w:szCs w:val="20"/>
          <w:highlight w:val="white"/>
        </w:rPr>
        <w:t xml:space="preserve"> version="1.0" encoding="UTF-8"?&gt;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hAnsi="Times New Roman"/>
          <w:snapToGrid/>
          <w:color w:val="800000"/>
          <w:sz w:val="20"/>
          <w:szCs w:val="20"/>
          <w:highlight w:val="white"/>
        </w:rPr>
        <w:t>seq</w:t>
      </w:r>
      <w:proofErr w:type="spellEnd"/>
      <w:r>
        <w:rPr>
          <w:rFonts w:hAnsi="Times New Roman"/>
          <w:snapToGrid/>
          <w:color w:val="FF0000"/>
          <w:sz w:val="20"/>
          <w:szCs w:val="20"/>
          <w:highlight w:val="white"/>
        </w:rPr>
        <w:t xml:space="preserve"> id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="</w:t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>CN301967775A_000001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"&gt;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hAnsi="Times New Roman"/>
          <w:snapToGrid/>
          <w:color w:val="800000"/>
          <w:sz w:val="20"/>
          <w:szCs w:val="20"/>
          <w:highlight w:val="white"/>
        </w:rPr>
        <w:t>length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  <w:proofErr w:type="gramEnd"/>
      <w:r>
        <w:rPr>
          <w:rFonts w:hAnsi="Times New Roman"/>
          <w:snapToGrid/>
          <w:color w:val="000000"/>
          <w:sz w:val="20"/>
          <w:szCs w:val="20"/>
          <w:highlight w:val="white"/>
        </w:rPr>
        <w:t>729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length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hAnsi="Times New Roman"/>
          <w:snapToGrid/>
          <w:color w:val="800000"/>
          <w:sz w:val="20"/>
          <w:szCs w:val="20"/>
          <w:highlight w:val="white"/>
        </w:rPr>
        <w:t>type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  <w:proofErr w:type="gramEnd"/>
      <w:r>
        <w:rPr>
          <w:rFonts w:hAnsi="Times New Roman"/>
          <w:snapToGrid/>
          <w:color w:val="000000"/>
          <w:sz w:val="20"/>
          <w:szCs w:val="20"/>
          <w:highlight w:val="white"/>
        </w:rPr>
        <w:t>DNA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type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hAnsi="Times New Roman"/>
          <w:snapToGrid/>
          <w:color w:val="800000"/>
          <w:sz w:val="20"/>
          <w:szCs w:val="20"/>
          <w:highlight w:val="white"/>
        </w:rPr>
        <w:t>gn</w:t>
      </w:r>
      <w:proofErr w:type="spellEnd"/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  <w:proofErr w:type="gramStart"/>
      <w:r>
        <w:rPr>
          <w:rFonts w:hAnsi="Times New Roman" w:hint="eastAsia"/>
          <w:snapToGrid/>
          <w:color w:val="000000"/>
          <w:sz w:val="20"/>
          <w:szCs w:val="20"/>
          <w:highlight w:val="white"/>
        </w:rPr>
        <w:t>蚓</w:t>
      </w:r>
      <w:proofErr w:type="gramEnd"/>
      <w:r>
        <w:rPr>
          <w:rFonts w:hAnsi="Times New Roman" w:hint="eastAsia"/>
          <w:snapToGrid/>
          <w:color w:val="000000"/>
          <w:sz w:val="20"/>
          <w:szCs w:val="20"/>
          <w:highlight w:val="white"/>
        </w:rPr>
        <w:t>激酶</w:t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>F-</w:t>
      </w:r>
      <w:r>
        <w:rPr>
          <w:rFonts w:hAnsi="Times New Roman" w:hint="eastAsia"/>
          <w:snapToGrid/>
          <w:color w:val="000000"/>
          <w:sz w:val="20"/>
          <w:szCs w:val="20"/>
          <w:highlight w:val="white"/>
        </w:rPr>
        <w:t>Ⅱ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hAnsi="Times New Roman"/>
          <w:snapToGrid/>
          <w:color w:val="800000"/>
          <w:sz w:val="20"/>
          <w:szCs w:val="20"/>
          <w:highlight w:val="white"/>
        </w:rPr>
        <w:t>gn</w:t>
      </w:r>
      <w:proofErr w:type="spellEnd"/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hAnsi="Times New Roman"/>
          <w:snapToGrid/>
          <w:color w:val="800000"/>
          <w:sz w:val="20"/>
          <w:szCs w:val="20"/>
          <w:highlight w:val="white"/>
        </w:rPr>
        <w:t>og</w:t>
      </w:r>
      <w:proofErr w:type="spellEnd"/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  <w:r>
        <w:rPr>
          <w:rFonts w:hAnsi="Times New Roman" w:hint="eastAsia"/>
          <w:snapToGrid/>
          <w:color w:val="000000"/>
          <w:sz w:val="20"/>
          <w:szCs w:val="20"/>
          <w:highlight w:val="white"/>
        </w:rPr>
        <w:t>线粒体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hAnsi="Times New Roman"/>
          <w:snapToGrid/>
          <w:color w:val="800000"/>
          <w:sz w:val="20"/>
          <w:szCs w:val="20"/>
          <w:highlight w:val="white"/>
        </w:rPr>
        <w:t>og</w:t>
      </w:r>
      <w:proofErr w:type="spellEnd"/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hAnsi="Times New Roman"/>
          <w:snapToGrid/>
          <w:color w:val="800000"/>
          <w:sz w:val="20"/>
          <w:szCs w:val="20"/>
          <w:highlight w:val="white"/>
        </w:rPr>
        <w:t>organism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hAnsi="Times New Roman"/>
          <w:snapToGrid/>
          <w:color w:val="000000"/>
          <w:sz w:val="20"/>
          <w:szCs w:val="20"/>
          <w:highlight w:val="white"/>
        </w:rPr>
        <w:t>Eisenia</w:t>
      </w:r>
      <w:proofErr w:type="spellEnd"/>
      <w:r>
        <w:rPr>
          <w:rFonts w:hAnsi="Times New Roman"/>
          <w:snapToGrid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hAnsi="Times New Roman"/>
          <w:snapToGrid/>
          <w:color w:val="000000"/>
          <w:sz w:val="20"/>
          <w:szCs w:val="20"/>
          <w:highlight w:val="white"/>
        </w:rPr>
        <w:t>fetida</w:t>
      </w:r>
      <w:proofErr w:type="spellEnd"/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organism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hAnsi="Times New Roman"/>
          <w:snapToGrid/>
          <w:color w:val="800000"/>
          <w:sz w:val="20"/>
          <w:szCs w:val="20"/>
          <w:highlight w:val="white"/>
        </w:rPr>
        <w:t>features</w:t>
      </w:r>
      <w:proofErr w:type="gramEnd"/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feature</w:t>
      </w:r>
      <w:r>
        <w:rPr>
          <w:rFonts w:hAnsi="Times New Roman"/>
          <w:snapToGrid/>
          <w:color w:val="FF0000"/>
          <w:sz w:val="20"/>
          <w:szCs w:val="20"/>
          <w:highlight w:val="white"/>
        </w:rPr>
        <w:t xml:space="preserve"> sequence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="</w:t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>1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"&gt;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hAnsi="Times New Roman"/>
          <w:snapToGrid/>
          <w:color w:val="800000"/>
          <w:sz w:val="20"/>
          <w:szCs w:val="20"/>
          <w:highlight w:val="white"/>
        </w:rPr>
        <w:t>location</w:t>
      </w:r>
      <w:proofErr w:type="gramEnd"/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>(1)..(324)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location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 xml:space="preserve">    </w:t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hAnsi="Times New Roman"/>
          <w:snapToGrid/>
          <w:color w:val="800000"/>
          <w:sz w:val="20"/>
          <w:szCs w:val="20"/>
          <w:highlight w:val="white"/>
        </w:rPr>
        <w:t>keywords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  <w:proofErr w:type="gramEnd"/>
      <w:r>
        <w:rPr>
          <w:rFonts w:hAnsi="Times New Roman"/>
          <w:snapToGrid/>
          <w:color w:val="000000"/>
          <w:sz w:val="20"/>
          <w:szCs w:val="20"/>
          <w:highlight w:val="white"/>
        </w:rPr>
        <w:t>CDS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keywords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hAnsi="Times New Roman"/>
          <w:snapToGrid/>
          <w:color w:val="800000"/>
          <w:sz w:val="20"/>
          <w:szCs w:val="20"/>
          <w:highlight w:val="white"/>
        </w:rPr>
        <w:t>other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  <w:proofErr w:type="gramEnd"/>
      <w:r>
        <w:rPr>
          <w:rFonts w:hAnsi="Times New Roman"/>
          <w:snapToGrid/>
          <w:color w:val="000000"/>
          <w:sz w:val="20"/>
          <w:szCs w:val="20"/>
          <w:highlight w:val="white"/>
        </w:rPr>
        <w:t>AMIDATION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other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feature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feature</w:t>
      </w:r>
      <w:r>
        <w:rPr>
          <w:rFonts w:hAnsi="Times New Roman"/>
          <w:snapToGrid/>
          <w:color w:val="FF0000"/>
          <w:sz w:val="20"/>
          <w:szCs w:val="20"/>
          <w:highlight w:val="white"/>
        </w:rPr>
        <w:t xml:space="preserve"> sequence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="</w:t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>2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"&gt;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hAnsi="Times New Roman"/>
          <w:snapToGrid/>
          <w:color w:val="800000"/>
          <w:sz w:val="20"/>
          <w:szCs w:val="20"/>
          <w:highlight w:val="white"/>
        </w:rPr>
        <w:t>location</w:t>
      </w:r>
      <w:proofErr w:type="gramEnd"/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>(6)..(732)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location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hAnsi="Times New Roman"/>
          <w:snapToGrid/>
          <w:color w:val="800000"/>
          <w:sz w:val="20"/>
          <w:szCs w:val="20"/>
          <w:highlight w:val="white"/>
        </w:rPr>
        <w:t>keywords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  <w:proofErr w:type="gramEnd"/>
      <w:r>
        <w:rPr>
          <w:rFonts w:hAnsi="Times New Roman"/>
          <w:snapToGrid/>
          <w:color w:val="000000"/>
          <w:sz w:val="20"/>
          <w:szCs w:val="20"/>
          <w:highlight w:val="white"/>
        </w:rPr>
        <w:t>CDS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keywords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other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hAnsi="Times New Roman" w:hint="eastAsia"/>
          <w:snapToGrid/>
          <w:color w:val="000000"/>
          <w:sz w:val="20"/>
          <w:szCs w:val="20"/>
          <w:highlight w:val="white"/>
        </w:rPr>
        <w:t>蚓</w:t>
      </w:r>
      <w:proofErr w:type="gramEnd"/>
      <w:r>
        <w:rPr>
          <w:rFonts w:hAnsi="Times New Roman" w:hint="eastAsia"/>
          <w:snapToGrid/>
          <w:color w:val="000000"/>
          <w:sz w:val="20"/>
          <w:szCs w:val="20"/>
          <w:highlight w:val="white"/>
        </w:rPr>
        <w:t>激酶</w:t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>F-</w:t>
      </w:r>
      <w:r>
        <w:rPr>
          <w:rFonts w:hAnsi="Times New Roman" w:hint="eastAsia"/>
          <w:snapToGrid/>
          <w:color w:val="000000"/>
          <w:sz w:val="20"/>
          <w:szCs w:val="20"/>
          <w:highlight w:val="white"/>
        </w:rPr>
        <w:t>Ⅱ全基因</w:t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>DNA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other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feature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ab/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r>
        <w:rPr>
          <w:rFonts w:hAnsi="Times New Roman"/>
          <w:snapToGrid/>
          <w:color w:val="800000"/>
          <w:sz w:val="20"/>
          <w:szCs w:val="20"/>
          <w:highlight w:val="white"/>
        </w:rPr>
        <w:t>features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 xml:space="preserve">    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hAnsi="Times New Roman"/>
          <w:snapToGrid/>
          <w:color w:val="800000"/>
          <w:sz w:val="20"/>
          <w:szCs w:val="20"/>
          <w:highlight w:val="white"/>
        </w:rPr>
        <w:t>seqtext</w:t>
      </w:r>
      <w:proofErr w:type="spellEnd"/>
      <w:proofErr w:type="gramEnd"/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proofErr w:type="gramStart"/>
      <w:r>
        <w:rPr>
          <w:rFonts w:hAnsi="Times New Roman"/>
          <w:snapToGrid/>
          <w:color w:val="0000FF"/>
          <w:sz w:val="20"/>
          <w:szCs w:val="20"/>
          <w:highlight w:val="white"/>
        </w:rPr>
        <w:t>&lt;![</w:t>
      </w:r>
      <w:proofErr w:type="gramEnd"/>
      <w:r>
        <w:rPr>
          <w:rFonts w:hAnsi="Times New Roman"/>
          <w:snapToGrid/>
          <w:color w:val="0000FF"/>
          <w:sz w:val="20"/>
          <w:szCs w:val="20"/>
          <w:highlight w:val="white"/>
        </w:rPr>
        <w:t>CDATA[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>------------</w:t>
      </w:r>
      <w:r>
        <w:rPr>
          <w:rFonts w:hAnsi="Times New Roman" w:hint="eastAsia"/>
          <w:snapToGrid/>
          <w:color w:val="000000"/>
          <w:sz w:val="20"/>
          <w:szCs w:val="20"/>
          <w:highlight w:val="white"/>
        </w:rPr>
        <w:t>以常规生物序列显示格式存放生物序列详情</w:t>
      </w:r>
      <w:r>
        <w:rPr>
          <w:rFonts w:hAnsi="Times New Roman"/>
          <w:snapToGrid/>
          <w:color w:val="000000"/>
          <w:sz w:val="20"/>
          <w:szCs w:val="20"/>
          <w:highlight w:val="white"/>
        </w:rPr>
        <w:t>----------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FF"/>
          <w:sz w:val="20"/>
          <w:szCs w:val="20"/>
          <w:highlight w:val="white"/>
        </w:rPr>
        <w:t>]]&gt;</w:t>
      </w:r>
    </w:p>
    <w:p w:rsidR="00E3550C" w:rsidRDefault="00E3550C" w:rsidP="00E3550C">
      <w:pPr>
        <w:autoSpaceDN w:val="0"/>
        <w:snapToGrid/>
        <w:spacing w:line="240" w:lineRule="auto"/>
        <w:ind w:firstLine="0"/>
        <w:jc w:val="left"/>
        <w:rPr>
          <w:rFonts w:hAnsi="Times New Roman"/>
          <w:snapToGrid/>
          <w:color w:val="000000"/>
          <w:sz w:val="20"/>
          <w:szCs w:val="20"/>
          <w:highlight w:val="white"/>
        </w:rPr>
      </w:pPr>
      <w:r>
        <w:rPr>
          <w:rFonts w:hAnsi="Times New Roman"/>
          <w:snapToGrid/>
          <w:color w:val="000000"/>
          <w:sz w:val="20"/>
          <w:szCs w:val="20"/>
          <w:highlight w:val="white"/>
        </w:rPr>
        <w:t xml:space="preserve">    </w:t>
      </w:r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hAnsi="Times New Roman"/>
          <w:snapToGrid/>
          <w:color w:val="800000"/>
          <w:sz w:val="20"/>
          <w:szCs w:val="20"/>
          <w:highlight w:val="white"/>
        </w:rPr>
        <w:t>seqtext</w:t>
      </w:r>
      <w:proofErr w:type="spellEnd"/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6E328D" w:rsidRDefault="00E3550C" w:rsidP="00E3550C">
      <w:r>
        <w:rPr>
          <w:rFonts w:hAnsi="Times New Roman"/>
          <w:snapToGrid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hAnsi="Times New Roman"/>
          <w:snapToGrid/>
          <w:color w:val="800000"/>
          <w:sz w:val="20"/>
          <w:szCs w:val="20"/>
          <w:highlight w:val="white"/>
        </w:rPr>
        <w:t>seq</w:t>
      </w:r>
      <w:proofErr w:type="spellEnd"/>
      <w:r>
        <w:rPr>
          <w:rFonts w:hAnsi="Times New Roman"/>
          <w:snapToGrid/>
          <w:color w:val="0000FF"/>
          <w:sz w:val="20"/>
          <w:szCs w:val="20"/>
          <w:highlight w:val="white"/>
        </w:rPr>
        <w:t>&gt;</w:t>
      </w:r>
    </w:p>
    <w:p w:rsidR="0095664B" w:rsidRPr="0095664B" w:rsidRDefault="004426B4" w:rsidP="004426B4">
      <w:r>
        <w:rPr>
          <w:rFonts w:hint="eastAsia"/>
        </w:rPr>
        <w:t>实现</w:t>
      </w:r>
      <w:r>
        <w:t>方式：</w:t>
      </w:r>
      <w:r>
        <w:rPr>
          <w:rFonts w:hint="eastAsia"/>
        </w:rPr>
        <w:t>REST接口</w:t>
      </w:r>
    </w:p>
    <w:p w:rsidR="001F2240" w:rsidRDefault="001F2240" w:rsidP="001F2240">
      <w:pPr>
        <w:pStyle w:val="3"/>
        <w:spacing w:before="120"/>
      </w:pPr>
      <w:bookmarkStart w:id="37" w:name="_Toc416976818"/>
      <w:r>
        <w:rPr>
          <w:rFonts w:hint="eastAsia"/>
        </w:rPr>
        <w:t>批次</w:t>
      </w:r>
      <w:r>
        <w:t>数据入库进度</w:t>
      </w:r>
      <w:r>
        <w:rPr>
          <w:rFonts w:hint="eastAsia"/>
        </w:rPr>
        <w:t>查询</w:t>
      </w:r>
      <w:r>
        <w:t>接口</w:t>
      </w:r>
      <w:bookmarkEnd w:id="37"/>
    </w:p>
    <w:p w:rsidR="001F2240" w:rsidRDefault="001F2240" w:rsidP="001F2240">
      <w:r>
        <w:rPr>
          <w:rFonts w:hint="eastAsia"/>
        </w:rPr>
        <w:t>输入</w:t>
      </w:r>
      <w:r>
        <w:t>：</w:t>
      </w:r>
      <w:r>
        <w:rPr>
          <w:rFonts w:hint="eastAsia"/>
        </w:rPr>
        <w:t>控制</w:t>
      </w:r>
      <w:r>
        <w:t>文件</w:t>
      </w:r>
      <w:r>
        <w:rPr>
          <w:rFonts w:hint="eastAsia"/>
        </w:rPr>
        <w:t>名称</w:t>
      </w:r>
    </w:p>
    <w:p w:rsidR="001F2240" w:rsidRDefault="001F2240" w:rsidP="001F2240">
      <w:r>
        <w:rPr>
          <w:rFonts w:hint="eastAsia"/>
        </w:rPr>
        <w:t>处理逻辑</w:t>
      </w:r>
      <w:r>
        <w:t>：</w:t>
      </w:r>
      <w:proofErr w:type="gramStart"/>
      <w:r>
        <w:t>鹰谷</w:t>
      </w:r>
      <w:r>
        <w:rPr>
          <w:rFonts w:hint="eastAsia"/>
        </w:rPr>
        <w:t>查询</w:t>
      </w:r>
      <w:proofErr w:type="gramEnd"/>
      <w:r>
        <w:t>控制文件数据入库进度，返回本批次数据入库进度；</w:t>
      </w:r>
    </w:p>
    <w:p w:rsidR="001F2240" w:rsidRDefault="001F2240" w:rsidP="001F2240">
      <w:r>
        <w:t>输出：</w:t>
      </w:r>
      <w:r>
        <w:rPr>
          <w:rFonts w:hint="eastAsia"/>
        </w:rPr>
        <w:t>错误</w:t>
      </w:r>
      <w:r>
        <w:t>代码、错误描述</w:t>
      </w:r>
      <w:r>
        <w:rPr>
          <w:rFonts w:hint="eastAsia"/>
        </w:rPr>
        <w:t>、</w:t>
      </w:r>
      <w:r>
        <w:t>本批次数据入库状态（尚未入库、入库中、入库完成），并返回入库</w:t>
      </w:r>
      <w:r>
        <w:rPr>
          <w:rFonts w:hint="eastAsia"/>
        </w:rPr>
        <w:t>详细</w:t>
      </w:r>
      <w:r>
        <w:t>进度</w:t>
      </w:r>
      <w:r>
        <w:rPr>
          <w:rFonts w:hint="eastAsia"/>
        </w:rPr>
        <w:t>的</w:t>
      </w:r>
      <w:r>
        <w:t>XML</w:t>
      </w:r>
      <w:r>
        <w:rPr>
          <w:rFonts w:hint="eastAsia"/>
        </w:rPr>
        <w:t>或JSON数据</w:t>
      </w:r>
      <w:r>
        <w:t>（</w:t>
      </w:r>
      <w:r>
        <w:rPr>
          <w:rFonts w:hint="eastAsia"/>
        </w:rPr>
        <w:t>文献总数</w:t>
      </w:r>
      <w:r>
        <w:t>、</w:t>
      </w:r>
      <w:r>
        <w:rPr>
          <w:rFonts w:hint="eastAsia"/>
        </w:rPr>
        <w:t>文件</w:t>
      </w:r>
      <w:r>
        <w:t>总数、</w:t>
      </w:r>
      <w:r>
        <w:rPr>
          <w:rFonts w:hint="eastAsia"/>
        </w:rPr>
        <w:t>成功</w:t>
      </w:r>
      <w:r>
        <w:t>入库记录数、</w:t>
      </w:r>
      <w:r>
        <w:rPr>
          <w:rFonts w:hint="eastAsia"/>
        </w:rPr>
        <w:t>出错</w:t>
      </w:r>
      <w:r>
        <w:t>记录数，以及每个</w:t>
      </w:r>
      <w:r>
        <w:rPr>
          <w:rFonts w:hint="eastAsia"/>
        </w:rPr>
        <w:t>数据</w:t>
      </w:r>
      <w:r>
        <w:t>索引文件</w:t>
      </w:r>
      <w:r>
        <w:rPr>
          <w:rFonts w:hint="eastAsia"/>
        </w:rPr>
        <w:t>入库</w:t>
      </w:r>
      <w:r>
        <w:t>明细</w:t>
      </w:r>
      <w:r>
        <w:rPr>
          <w:rFonts w:hint="eastAsia"/>
        </w:rPr>
        <w:t>[数据</w:t>
      </w:r>
      <w:r>
        <w:t>索引文件名称、</w:t>
      </w:r>
      <w:r>
        <w:rPr>
          <w:rFonts w:hint="eastAsia"/>
        </w:rPr>
        <w:t>文献</w:t>
      </w:r>
      <w:r>
        <w:t>总数、文件总数、入库记录数、出错记录数</w:t>
      </w:r>
      <w:r>
        <w:rPr>
          <w:rFonts w:hint="eastAsia"/>
        </w:rPr>
        <w:t>]</w:t>
      </w:r>
      <w:r>
        <w:t>）；</w:t>
      </w:r>
    </w:p>
    <w:p w:rsidR="001F2240" w:rsidRDefault="001F2240" w:rsidP="001F2240">
      <w:r>
        <w:rPr>
          <w:rFonts w:hint="eastAsia"/>
        </w:rPr>
        <w:t>实现</w:t>
      </w:r>
      <w:r>
        <w:t>方式</w:t>
      </w:r>
      <w:r>
        <w:rPr>
          <w:rFonts w:hint="eastAsia"/>
        </w:rPr>
        <w:t>：REST接口</w:t>
      </w:r>
    </w:p>
    <w:p w:rsidR="001F2240" w:rsidRDefault="001F2240" w:rsidP="001F2240">
      <w:pPr>
        <w:pStyle w:val="3"/>
        <w:spacing w:before="120"/>
      </w:pPr>
      <w:bookmarkStart w:id="38" w:name="_Toc416976819"/>
      <w:r>
        <w:rPr>
          <w:rFonts w:hint="eastAsia"/>
        </w:rPr>
        <w:t>数据</w:t>
      </w:r>
      <w:r>
        <w:t>加载调用通知接口</w:t>
      </w:r>
      <w:bookmarkEnd w:id="38"/>
    </w:p>
    <w:p w:rsidR="001F2240" w:rsidRDefault="001F2240" w:rsidP="001F2240">
      <w:r>
        <w:rPr>
          <w:rFonts w:hint="eastAsia"/>
        </w:rPr>
        <w:t>输入</w:t>
      </w:r>
      <w:r>
        <w:t>：控制文件名称</w:t>
      </w:r>
      <w:r>
        <w:rPr>
          <w:rFonts w:hint="eastAsia"/>
        </w:rPr>
        <w:t>、加载</w:t>
      </w:r>
      <w:r>
        <w:t>时间（</w:t>
      </w:r>
      <w:r>
        <w:rPr>
          <w:rFonts w:hint="eastAsia"/>
        </w:rPr>
        <w:t>14位YYYYMMDDHHMISS的</w:t>
      </w:r>
      <w:r>
        <w:t>字符串）</w:t>
      </w:r>
    </w:p>
    <w:p w:rsidR="001F2240" w:rsidRDefault="001F2240" w:rsidP="001F2240">
      <w:r>
        <w:rPr>
          <w:rFonts w:hint="eastAsia"/>
        </w:rPr>
        <w:t>处理逻辑：</w:t>
      </w:r>
      <w:proofErr w:type="gramStart"/>
      <w:r>
        <w:t>鹰谷接收</w:t>
      </w:r>
      <w:proofErr w:type="gramEnd"/>
      <w:r>
        <w:t>到控制文件名称后，判断是否已经启动本批次数据加载；</w:t>
      </w:r>
      <w:r>
        <w:rPr>
          <w:rFonts w:hint="eastAsia"/>
        </w:rPr>
        <w:t>如</w:t>
      </w:r>
      <w:r>
        <w:t>未启动</w:t>
      </w:r>
      <w:r>
        <w:rPr>
          <w:rFonts w:hint="eastAsia"/>
        </w:rPr>
        <w:t>控制</w:t>
      </w:r>
      <w:r>
        <w:t>文件</w:t>
      </w:r>
      <w:r>
        <w:rPr>
          <w:rFonts w:hint="eastAsia"/>
        </w:rPr>
        <w:t>对应的数据</w:t>
      </w:r>
      <w:r>
        <w:t>加载，</w:t>
      </w:r>
      <w:r>
        <w:rPr>
          <w:rFonts w:hint="eastAsia"/>
        </w:rPr>
        <w:t>则按照</w:t>
      </w:r>
      <w:r>
        <w:t>要求时间启动</w:t>
      </w:r>
      <w:r>
        <w:rPr>
          <w:rFonts w:hint="eastAsia"/>
        </w:rPr>
        <w:t>本批次</w:t>
      </w:r>
      <w:r>
        <w:t>数据加载；</w:t>
      </w:r>
    </w:p>
    <w:p w:rsidR="001F2240" w:rsidRDefault="001F2240" w:rsidP="001F2240">
      <w:r>
        <w:rPr>
          <w:rFonts w:hint="eastAsia"/>
        </w:rPr>
        <w:t>输出：调用</w:t>
      </w:r>
      <w:r>
        <w:t>结果</w:t>
      </w:r>
      <w:r>
        <w:rPr>
          <w:rFonts w:hint="eastAsia"/>
        </w:rPr>
        <w:t>的返回</w:t>
      </w:r>
      <w:r>
        <w:t>代码、返回结果描述</w:t>
      </w:r>
    </w:p>
    <w:p w:rsidR="001F2240" w:rsidRDefault="001F2240" w:rsidP="001F2240">
      <w:r>
        <w:rPr>
          <w:rFonts w:hint="eastAsia"/>
        </w:rPr>
        <w:t>实现方式</w:t>
      </w:r>
      <w:r>
        <w:t>：</w:t>
      </w:r>
      <w:r>
        <w:rPr>
          <w:rFonts w:hint="eastAsia"/>
        </w:rPr>
        <w:t>REST接口</w:t>
      </w:r>
    </w:p>
    <w:p w:rsidR="00ED7F2C" w:rsidRDefault="008013A0" w:rsidP="008013A0">
      <w:pPr>
        <w:pStyle w:val="2"/>
        <w:spacing w:before="120" w:after="120"/>
      </w:pPr>
      <w:bookmarkStart w:id="39" w:name="_Toc416976820"/>
      <w:r>
        <w:rPr>
          <w:rFonts w:hint="eastAsia"/>
        </w:rPr>
        <w:lastRenderedPageBreak/>
        <w:t>生物</w:t>
      </w:r>
      <w:r>
        <w:t>序列数据更新文件定义</w:t>
      </w:r>
      <w:bookmarkEnd w:id="39"/>
    </w:p>
    <w:p w:rsidR="008013A0" w:rsidRDefault="008013A0" w:rsidP="008013A0">
      <w:pPr>
        <w:pStyle w:val="3"/>
        <w:spacing w:before="120"/>
      </w:pPr>
      <w:bookmarkStart w:id="40" w:name="_Toc416976821"/>
      <w:r>
        <w:rPr>
          <w:rFonts w:hint="eastAsia"/>
        </w:rPr>
        <w:t>生物</w:t>
      </w:r>
      <w:r>
        <w:t>序列控制文件</w:t>
      </w:r>
      <w:bookmarkEnd w:id="40"/>
    </w:p>
    <w:p w:rsidR="00A206DC" w:rsidRDefault="00A206DC" w:rsidP="00A206DC">
      <w:r>
        <w:rPr>
          <w:rFonts w:hint="eastAsia"/>
        </w:rPr>
        <w:t>数据</w:t>
      </w:r>
      <w:r>
        <w:t>控制文件用于</w:t>
      </w:r>
      <w:r>
        <w:rPr>
          <w:rFonts w:hint="eastAsia"/>
        </w:rPr>
        <w:t>表示</w:t>
      </w:r>
      <w:r>
        <w:t>数据交换批次</w:t>
      </w:r>
      <w:r>
        <w:rPr>
          <w:rFonts w:hint="eastAsia"/>
        </w:rPr>
        <w:t>。数据</w:t>
      </w:r>
      <w:r>
        <w:t>控制文件</w:t>
      </w:r>
      <w:r w:rsidR="00A2279F">
        <w:t>符合</w:t>
      </w:r>
      <w:r>
        <w:rPr>
          <w:rFonts w:hint="eastAsia"/>
        </w:rPr>
        <w:t>XML格式</w:t>
      </w:r>
      <w:r>
        <w:t>规范，</w:t>
      </w:r>
      <w:r>
        <w:rPr>
          <w:rFonts w:hint="eastAsia"/>
        </w:rPr>
        <w:t>文件</w:t>
      </w:r>
      <w:r>
        <w:t>编码为</w:t>
      </w:r>
      <w:r>
        <w:rPr>
          <w:rFonts w:hint="eastAsia"/>
        </w:rPr>
        <w:t>UTF-8。</w:t>
      </w:r>
    </w:p>
    <w:p w:rsidR="00A206DC" w:rsidRPr="00C70CB7" w:rsidRDefault="00A206DC" w:rsidP="00A206DC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数据</w:t>
      </w:r>
      <w:r>
        <w:t>控制文件</w:t>
      </w:r>
      <w:r>
        <w:rPr>
          <w:rFonts w:hint="eastAsia"/>
        </w:rPr>
        <w:t>定义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41"/>
        <w:gridCol w:w="1215"/>
        <w:gridCol w:w="5046"/>
      </w:tblGrid>
      <w:tr w:rsidR="00A206DC" w:rsidRPr="00CC1364" w:rsidTr="00C775A8">
        <w:trPr>
          <w:trHeight w:val="54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A206DC" w:rsidRPr="00CC1364" w:rsidRDefault="00A206DC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A206DC" w:rsidRPr="00CC1364" w:rsidRDefault="00A206DC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节点类型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A206DC" w:rsidRPr="00CC1364" w:rsidRDefault="00A206DC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说明</w:t>
            </w:r>
          </w:p>
        </w:tc>
      </w:tr>
      <w:tr w:rsidR="00A206DC" w:rsidRPr="00CC1364" w:rsidTr="00C775A8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06DC" w:rsidRPr="00CC1364" w:rsidRDefault="00A206DC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6E4FA4">
              <w:rPr>
                <w:color w:val="000000"/>
                <w:sz w:val="22"/>
              </w:rPr>
              <w:t>control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A206DC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CC1364" w:rsidRDefault="00A206DC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type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CC1364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</w:t>
            </w:r>
            <w:r>
              <w:rPr>
                <w:color w:val="000000"/>
                <w:sz w:val="22"/>
              </w:rPr>
              <w:t>资源类型。</w:t>
            </w:r>
          </w:p>
          <w:p w:rsidR="00A206DC" w:rsidRPr="00BD33E4" w:rsidRDefault="00410E90" w:rsidP="00404192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BIOL</w:t>
            </w:r>
            <w:r>
              <w:rPr>
                <w:color w:val="000000"/>
                <w:sz w:val="22"/>
              </w:rPr>
              <w:t>OGY</w:t>
            </w:r>
            <w:r>
              <w:rPr>
                <w:rFonts w:hint="eastAsia"/>
                <w:color w:val="000000"/>
                <w:sz w:val="22"/>
              </w:rPr>
              <w:t>：生物</w:t>
            </w:r>
            <w:r>
              <w:rPr>
                <w:color w:val="000000"/>
                <w:sz w:val="22"/>
              </w:rPr>
              <w:t>序列</w:t>
            </w:r>
            <w:r>
              <w:rPr>
                <w:rFonts w:hint="eastAsia"/>
                <w:color w:val="000000"/>
                <w:sz w:val="22"/>
              </w:rPr>
              <w:t>数据</w:t>
            </w:r>
          </w:p>
        </w:tc>
      </w:tr>
      <w:tr w:rsidR="00A206DC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BD33E4" w:rsidRDefault="00A206DC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BD33E4">
              <w:rPr>
                <w:color w:val="000000"/>
                <w:sz w:val="22"/>
              </w:rPr>
              <w:t>dowork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CC1364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Default="00A206DC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是否</w:t>
            </w:r>
            <w:r>
              <w:rPr>
                <w:color w:val="000000"/>
                <w:sz w:val="22"/>
              </w:rPr>
              <w:t>可以启动数据装载。</w:t>
            </w:r>
            <w:r>
              <w:rPr>
                <w:rFonts w:hint="eastAsia"/>
                <w:color w:val="000000"/>
                <w:sz w:val="22"/>
              </w:rPr>
              <w:t>本字段表示数据</w:t>
            </w:r>
            <w:r>
              <w:rPr>
                <w:color w:val="000000"/>
                <w:sz w:val="22"/>
              </w:rPr>
              <w:t>文件是否生成完全，是否可以启动数据装载工作</w:t>
            </w:r>
            <w:r>
              <w:rPr>
                <w:rFonts w:hint="eastAsia"/>
                <w:color w:val="000000"/>
                <w:sz w:val="22"/>
              </w:rPr>
              <w:t>。</w:t>
            </w:r>
          </w:p>
          <w:p w:rsidR="00A206DC" w:rsidRDefault="00A206DC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0</w:t>
            </w:r>
            <w:r>
              <w:rPr>
                <w:rFonts w:hint="eastAsia"/>
                <w:color w:val="000000"/>
                <w:sz w:val="22"/>
              </w:rPr>
              <w:t>：</w:t>
            </w:r>
            <w:r>
              <w:rPr>
                <w:color w:val="000000"/>
                <w:sz w:val="22"/>
              </w:rPr>
              <w:t>需等待数据文件</w:t>
            </w:r>
            <w:r>
              <w:rPr>
                <w:rFonts w:hint="eastAsia"/>
                <w:color w:val="000000"/>
                <w:sz w:val="22"/>
              </w:rPr>
              <w:t>完成</w:t>
            </w:r>
          </w:p>
          <w:p w:rsidR="00A206DC" w:rsidRDefault="00A206DC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1：</w:t>
            </w:r>
            <w:r>
              <w:rPr>
                <w:color w:val="000000"/>
                <w:sz w:val="22"/>
              </w:rPr>
              <w:t>可以启动数据装载工作</w:t>
            </w:r>
          </w:p>
          <w:p w:rsidR="00A206DC" w:rsidRPr="00B30BAB" w:rsidRDefault="00A206DC" w:rsidP="00C775A8">
            <w:pPr>
              <w:widowControl/>
              <w:ind w:firstLine="0"/>
              <w:jc w:val="left"/>
              <w:rPr>
                <w:b/>
                <w:color w:val="000000"/>
                <w:sz w:val="22"/>
              </w:rPr>
            </w:pPr>
            <w:r w:rsidRPr="00B30BAB">
              <w:rPr>
                <w:rFonts w:hint="eastAsia"/>
                <w:b/>
                <w:color w:val="FF0000"/>
                <w:sz w:val="22"/>
              </w:rPr>
              <w:t>当本属性</w:t>
            </w:r>
            <w:r w:rsidRPr="00B30BAB">
              <w:rPr>
                <w:b/>
                <w:color w:val="FF0000"/>
                <w:sz w:val="22"/>
              </w:rPr>
              <w:t>为1时，可以启动数据装载工作，且</w:t>
            </w:r>
            <w:r w:rsidRPr="00B30BAB">
              <w:rPr>
                <w:rFonts w:hint="eastAsia"/>
                <w:b/>
                <w:color w:val="FF0000"/>
                <w:sz w:val="22"/>
              </w:rPr>
              <w:t>一个</w:t>
            </w:r>
            <w:r w:rsidRPr="00B30BAB">
              <w:rPr>
                <w:b/>
                <w:color w:val="FF0000"/>
                <w:sz w:val="22"/>
              </w:rPr>
              <w:t>批次内数据，除删除数据包外可以并发处理。</w:t>
            </w:r>
          </w:p>
        </w:tc>
      </w:tr>
      <w:tr w:rsidR="00A206DC" w:rsidRPr="00CC1364" w:rsidTr="00C775A8">
        <w:trPr>
          <w:trHeight w:val="270"/>
        </w:trPr>
        <w:tc>
          <w:tcPr>
            <w:tcW w:w="5000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f</w:t>
            </w:r>
            <w:r w:rsidRPr="009F71E3">
              <w:rPr>
                <w:color w:val="000000"/>
                <w:sz w:val="22"/>
              </w:rPr>
              <w:t>ilelist</w:t>
            </w:r>
            <w:proofErr w:type="spellEnd"/>
            <w:r>
              <w:rPr>
                <w:color w:val="000000"/>
                <w:sz w:val="22"/>
              </w:rPr>
              <w:t>\file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A206DC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CC1364" w:rsidRDefault="00A206DC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F7700A">
              <w:rPr>
                <w:color w:val="000000"/>
                <w:sz w:val="22"/>
              </w:rPr>
              <w:t>filename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CC1364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CC1364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</w:t>
            </w:r>
            <w:r>
              <w:rPr>
                <w:color w:val="000000"/>
                <w:sz w:val="22"/>
              </w:rPr>
              <w:t>索引</w:t>
            </w:r>
            <w:r>
              <w:rPr>
                <w:rFonts w:hint="eastAsia"/>
                <w:color w:val="000000"/>
                <w:sz w:val="22"/>
              </w:rPr>
              <w:t>文件名称。</w:t>
            </w:r>
          </w:p>
        </w:tc>
      </w:tr>
      <w:tr w:rsidR="00A206DC" w:rsidRPr="00CC1364" w:rsidTr="00C775A8">
        <w:trPr>
          <w:trHeight w:val="108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06DC" w:rsidRPr="00CC1364" w:rsidRDefault="00A206DC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06DC" w:rsidRPr="00CC1364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06DC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  <w:r>
              <w:rPr>
                <w:rFonts w:hint="eastAsia"/>
                <w:color w:val="000000"/>
                <w:sz w:val="22"/>
              </w:rPr>
              <w:t>（一个</w:t>
            </w:r>
            <w:r>
              <w:rPr>
                <w:color w:val="000000"/>
                <w:sz w:val="22"/>
              </w:rPr>
              <w:t>控制文件内，优先处理删除的数据包）</w:t>
            </w:r>
          </w:p>
          <w:p w:rsidR="00A206DC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C：新增</w:t>
            </w:r>
          </w:p>
          <w:p w:rsidR="00A206DC" w:rsidRPr="00476A0E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D：</w:t>
            </w:r>
            <w:r>
              <w:rPr>
                <w:color w:val="000000"/>
                <w:sz w:val="22"/>
              </w:rPr>
              <w:t>删除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</w:tc>
      </w:tr>
      <w:tr w:rsidR="00A206DC" w:rsidRPr="00CC1364" w:rsidTr="00C775A8">
        <w:trPr>
          <w:trHeight w:val="40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CC1364" w:rsidRDefault="00A206DC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F7700A">
              <w:rPr>
                <w:color w:val="000000"/>
                <w:sz w:val="22"/>
              </w:rPr>
              <w:t>section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CC1364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06DC" w:rsidRPr="00CC1364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</w:t>
            </w:r>
            <w:r>
              <w:rPr>
                <w:color w:val="000000"/>
                <w:sz w:val="22"/>
              </w:rPr>
              <w:t>资源类型</w:t>
            </w:r>
            <w:r>
              <w:rPr>
                <w:rFonts w:hint="eastAsia"/>
                <w:color w:val="000000"/>
                <w:sz w:val="22"/>
              </w:rPr>
              <w:t>，扩展字段</w:t>
            </w:r>
          </w:p>
        </w:tc>
      </w:tr>
      <w:tr w:rsidR="00A206DC" w:rsidRPr="00CC1364" w:rsidTr="00C775A8">
        <w:trPr>
          <w:trHeight w:val="392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F7700A" w:rsidRDefault="00A206DC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F7700A">
              <w:rPr>
                <w:color w:val="000000"/>
                <w:sz w:val="22"/>
              </w:rPr>
              <w:t>sequence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CC1364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06DC" w:rsidRPr="00CC1364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</w:t>
            </w:r>
            <w:r>
              <w:rPr>
                <w:color w:val="000000"/>
                <w:sz w:val="22"/>
              </w:rPr>
              <w:t>加载顺序</w:t>
            </w:r>
            <w:r>
              <w:rPr>
                <w:rFonts w:hint="eastAsia"/>
                <w:color w:val="000000"/>
                <w:sz w:val="22"/>
              </w:rPr>
              <w:t>，扩展</w:t>
            </w:r>
            <w:r>
              <w:rPr>
                <w:color w:val="000000"/>
                <w:sz w:val="22"/>
              </w:rPr>
              <w:t>字段</w:t>
            </w:r>
          </w:p>
        </w:tc>
      </w:tr>
      <w:tr w:rsidR="00A206DC" w:rsidRPr="00CC1364" w:rsidTr="00C775A8">
        <w:trPr>
          <w:trHeight w:val="511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F7700A" w:rsidRDefault="00A206DC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m</w:t>
            </w:r>
            <w:r>
              <w:rPr>
                <w:rFonts w:hint="eastAsia"/>
                <w:color w:val="000000"/>
                <w:sz w:val="22"/>
              </w:rPr>
              <w:t>d5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06DC" w:rsidRPr="00CC1364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06DC" w:rsidRDefault="00A206DC" w:rsidP="00C775A8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对索引</w:t>
            </w:r>
            <w:r>
              <w:rPr>
                <w:color w:val="000000"/>
                <w:sz w:val="22"/>
              </w:rPr>
              <w:t>文件校验字段</w:t>
            </w:r>
          </w:p>
        </w:tc>
      </w:tr>
    </w:tbl>
    <w:p w:rsidR="00A206DC" w:rsidRDefault="00A206DC" w:rsidP="00A206DC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生物</w:t>
      </w:r>
      <w:r>
        <w:t>序列控制文件样例：</w:t>
      </w:r>
    </w:p>
    <w:p w:rsidR="00A206DC" w:rsidRPr="00A206DC" w:rsidRDefault="00222997" w:rsidP="00A206DC">
      <w:r>
        <w:object w:dxaOrig="1551" w:dyaOrig="1064">
          <v:shape id="_x0000_i1032" type="#_x0000_t75" style="width:77.25pt;height:52.7pt" o:ole="">
            <v:imagedata r:id="rId30" o:title=""/>
          </v:shape>
          <o:OLEObject Type="Embed" ProgID="Package" ShapeID="_x0000_i1032" DrawAspect="Icon" ObjectID="_1490771724" r:id="rId31"/>
        </w:object>
      </w:r>
    </w:p>
    <w:p w:rsidR="008013A0" w:rsidRDefault="008013A0" w:rsidP="008013A0">
      <w:pPr>
        <w:pStyle w:val="3"/>
        <w:spacing w:before="120"/>
      </w:pPr>
      <w:bookmarkStart w:id="41" w:name="_Toc416976822"/>
      <w:r>
        <w:rPr>
          <w:rFonts w:hint="eastAsia"/>
        </w:rPr>
        <w:lastRenderedPageBreak/>
        <w:t>生物</w:t>
      </w:r>
      <w:r>
        <w:t>序列</w:t>
      </w:r>
      <w:r w:rsidR="00404192">
        <w:rPr>
          <w:rFonts w:hint="eastAsia"/>
        </w:rPr>
        <w:t>数据</w:t>
      </w:r>
      <w:r w:rsidR="00404192">
        <w:t>索引</w:t>
      </w:r>
      <w:r>
        <w:t>文件</w:t>
      </w:r>
      <w:bookmarkEnd w:id="41"/>
    </w:p>
    <w:p w:rsidR="00404192" w:rsidRDefault="00404192" w:rsidP="00D638BD">
      <w:r>
        <w:rPr>
          <w:rFonts w:hint="eastAsia"/>
        </w:rPr>
        <w:t>数据</w:t>
      </w:r>
      <w:r>
        <w:t>索引文件</w:t>
      </w:r>
      <w:r w:rsidR="00A2279F">
        <w:t>符合</w:t>
      </w:r>
      <w:r>
        <w:rPr>
          <w:rFonts w:hint="eastAsia"/>
        </w:rPr>
        <w:t>XML格式</w:t>
      </w:r>
      <w:r>
        <w:t>规范，</w:t>
      </w:r>
      <w:r>
        <w:rPr>
          <w:rFonts w:hint="eastAsia"/>
        </w:rPr>
        <w:t>文件</w:t>
      </w:r>
      <w:r>
        <w:t>编码为</w:t>
      </w:r>
      <w:r>
        <w:rPr>
          <w:rFonts w:hint="eastAsia"/>
        </w:rPr>
        <w:t>UTF-8。每个</w:t>
      </w:r>
      <w:r>
        <w:t>数据索引文件所对应的数据文件</w:t>
      </w:r>
      <w:r>
        <w:rPr>
          <w:rFonts w:hint="eastAsia"/>
        </w:rPr>
        <w:t>包</w:t>
      </w:r>
      <w:r>
        <w:t>，</w:t>
      </w:r>
      <w:r>
        <w:rPr>
          <w:rFonts w:hint="eastAsia"/>
        </w:rPr>
        <w:t>其</w:t>
      </w:r>
      <w:r>
        <w:t>大小不超过</w:t>
      </w:r>
      <w:r>
        <w:rPr>
          <w:rFonts w:hint="eastAsia"/>
        </w:rPr>
        <w:t>2G。</w:t>
      </w:r>
    </w:p>
    <w:p w:rsidR="00404192" w:rsidRPr="00C70CB7" w:rsidRDefault="00D638BD" w:rsidP="00404192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生物</w:t>
      </w:r>
      <w:r>
        <w:t>序列数据索引</w:t>
      </w:r>
      <w:r w:rsidR="00404192">
        <w:t>文件</w:t>
      </w:r>
      <w:r w:rsidR="00404192">
        <w:rPr>
          <w:rFonts w:hint="eastAsia"/>
        </w:rPr>
        <w:t>定义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41"/>
        <w:gridCol w:w="1215"/>
        <w:gridCol w:w="5046"/>
      </w:tblGrid>
      <w:tr w:rsidR="00BA20BD" w:rsidRPr="00CC1364" w:rsidTr="00C775A8">
        <w:trPr>
          <w:trHeight w:val="54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BA20BD" w:rsidRPr="00CC1364" w:rsidRDefault="00BA20BD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A20BD" w:rsidRPr="00CC1364" w:rsidRDefault="00BA20BD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节点类型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BA20BD" w:rsidRPr="00CC1364" w:rsidRDefault="00BA20BD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说明</w:t>
            </w:r>
          </w:p>
        </w:tc>
      </w:tr>
      <w:tr w:rsidR="00BA20BD" w:rsidRPr="00CC1364" w:rsidTr="00C775A8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A20BD" w:rsidRPr="00CC1364" w:rsidRDefault="00BA20BD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8D4C0A">
              <w:rPr>
                <w:color w:val="000000"/>
                <w:sz w:val="22"/>
              </w:rPr>
              <w:t>content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B54250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4250" w:rsidRPr="00CC1364" w:rsidRDefault="00B54250" w:rsidP="00B54250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file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4250" w:rsidRPr="00CC1364" w:rsidRDefault="00B54250" w:rsidP="00B54250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4250" w:rsidRPr="00CC1364" w:rsidRDefault="00B54250" w:rsidP="00B54250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数据压缩包的文件名称</w:t>
            </w:r>
            <w:r>
              <w:rPr>
                <w:rFonts w:hint="eastAsia"/>
                <w:color w:val="000000"/>
                <w:sz w:val="22"/>
              </w:rPr>
              <w:t>，ZIP格式</w:t>
            </w:r>
            <w:r>
              <w:rPr>
                <w:color w:val="000000"/>
                <w:sz w:val="22"/>
              </w:rPr>
              <w:t>压缩</w:t>
            </w:r>
          </w:p>
        </w:tc>
      </w:tr>
      <w:tr w:rsidR="00B54250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4250" w:rsidRPr="00CC1364" w:rsidRDefault="00B54250" w:rsidP="00B54250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dateExchange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4250" w:rsidRPr="00CC1364" w:rsidRDefault="00B54250" w:rsidP="00B54250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4250" w:rsidRPr="00CC1364" w:rsidRDefault="00B54250" w:rsidP="00B54250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数据交付日期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</w:p>
        </w:tc>
      </w:tr>
      <w:tr w:rsidR="00B54250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4250" w:rsidRPr="00CC1364" w:rsidRDefault="00B54250" w:rsidP="00B54250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dateProduced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4250" w:rsidRPr="00CC1364" w:rsidRDefault="00B54250" w:rsidP="00B54250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4250" w:rsidRPr="00CC1364" w:rsidRDefault="00B54250" w:rsidP="00B54250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数据生产日期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</w:p>
        </w:tc>
      </w:tr>
      <w:tr w:rsidR="00B7326F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patcnt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数据包内</w:t>
            </w:r>
            <w:r>
              <w:rPr>
                <w:color w:val="000000"/>
                <w:sz w:val="22"/>
              </w:rPr>
              <w:t>专利</w:t>
            </w:r>
            <w:r>
              <w:rPr>
                <w:rFonts w:hint="eastAsia"/>
                <w:color w:val="000000"/>
                <w:sz w:val="22"/>
              </w:rPr>
              <w:t>总数量</w:t>
            </w:r>
          </w:p>
        </w:tc>
      </w:tr>
      <w:tr w:rsidR="00B7326F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filecnt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</w:t>
            </w:r>
            <w:r w:rsidRPr="00CC1364">
              <w:rPr>
                <w:rFonts w:hint="eastAsia"/>
                <w:color w:val="000000"/>
                <w:sz w:val="22"/>
              </w:rPr>
              <w:t>包内文件总件数</w:t>
            </w:r>
          </w:p>
        </w:tc>
      </w:tr>
      <w:tr w:rsidR="00B7326F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size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数据包大小</w:t>
            </w:r>
          </w:p>
        </w:tc>
      </w:tr>
      <w:tr w:rsidR="00B7326F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md5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数据包MD5校验码</w:t>
            </w:r>
            <w:r>
              <w:rPr>
                <w:rFonts w:hint="eastAsia"/>
                <w:color w:val="000000"/>
                <w:sz w:val="22"/>
              </w:rPr>
              <w:t>（</w:t>
            </w:r>
            <w:r>
              <w:rPr>
                <w:color w:val="000000"/>
                <w:sz w:val="22"/>
              </w:rPr>
              <w:t>在数据加载前</w:t>
            </w:r>
            <w:r>
              <w:rPr>
                <w:rFonts w:hint="eastAsia"/>
                <w:color w:val="000000"/>
                <w:sz w:val="22"/>
              </w:rPr>
              <w:t>需</w:t>
            </w:r>
            <w:r>
              <w:rPr>
                <w:color w:val="000000"/>
                <w:sz w:val="22"/>
              </w:rPr>
              <w:t>验证</w:t>
            </w:r>
            <w:r>
              <w:rPr>
                <w:rFonts w:hint="eastAsia"/>
                <w:color w:val="000000"/>
                <w:sz w:val="22"/>
              </w:rPr>
              <w:t>数据包MD5校验</w:t>
            </w:r>
            <w:r>
              <w:rPr>
                <w:color w:val="000000"/>
                <w:sz w:val="22"/>
              </w:rPr>
              <w:t>码）</w:t>
            </w:r>
          </w:p>
        </w:tc>
      </w:tr>
      <w:tr w:rsidR="00B7326F" w:rsidRPr="00CC1364" w:rsidTr="00C775A8">
        <w:trPr>
          <w:trHeight w:val="771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  <w:r>
              <w:rPr>
                <w:rFonts w:hint="eastAsia"/>
                <w:color w:val="000000"/>
                <w:sz w:val="22"/>
              </w:rPr>
              <w:t>（使用控制</w:t>
            </w:r>
            <w:r>
              <w:rPr>
                <w:color w:val="000000"/>
                <w:sz w:val="22"/>
              </w:rPr>
              <w:t>文件来控制加载索引文件的顺序）</w:t>
            </w:r>
            <w:r w:rsidRPr="00CC1364">
              <w:rPr>
                <w:rFonts w:hint="eastAsia"/>
                <w:color w:val="000000"/>
                <w:sz w:val="22"/>
              </w:rPr>
              <w:br/>
              <w:t>C：新增</w:t>
            </w:r>
            <w:r w:rsidRPr="00CC1364">
              <w:rPr>
                <w:rFonts w:hint="eastAsia"/>
                <w:color w:val="000000"/>
                <w:sz w:val="22"/>
              </w:rPr>
              <w:br/>
              <w:t>D：删除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</w:tc>
      </w:tr>
      <w:tr w:rsidR="00B7326F" w:rsidRPr="00CC1364" w:rsidTr="00C775A8">
        <w:trPr>
          <w:trHeight w:val="413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 w:rsidRPr="00CC1364"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B7326F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t</w:t>
            </w:r>
            <w:r w:rsidRPr="00CC1364">
              <w:rPr>
                <w:rFonts w:hint="eastAsia"/>
                <w:color w:val="000000"/>
                <w:sz w:val="22"/>
              </w:rPr>
              <w:t>opic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数据主题</w:t>
            </w:r>
          </w:p>
        </w:tc>
      </w:tr>
      <w:tr w:rsidR="00B7326F" w:rsidRPr="00CC1364" w:rsidTr="00C775A8">
        <w:trPr>
          <w:trHeight w:val="41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c</w:t>
            </w:r>
            <w:r w:rsidRPr="00CC1364">
              <w:rPr>
                <w:rFonts w:hint="eastAsia"/>
                <w:color w:val="000000"/>
                <w:sz w:val="22"/>
              </w:rPr>
              <w:t>ountry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国别</w:t>
            </w:r>
            <w:r>
              <w:rPr>
                <w:rFonts w:hint="eastAsia"/>
                <w:color w:val="000000"/>
                <w:sz w:val="22"/>
              </w:rPr>
              <w:t>，符合国别</w:t>
            </w:r>
            <w:r>
              <w:rPr>
                <w:color w:val="000000"/>
                <w:sz w:val="22"/>
              </w:rPr>
              <w:t>标准代码</w:t>
            </w:r>
          </w:p>
        </w:tc>
      </w:tr>
      <w:tr w:rsidR="00B7326F" w:rsidRPr="00CC1364" w:rsidTr="00C775A8">
        <w:trPr>
          <w:trHeight w:val="1256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docNumber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326F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B503C4">
              <w:rPr>
                <w:rFonts w:hint="eastAsia"/>
                <w:color w:val="000000"/>
                <w:sz w:val="22"/>
              </w:rPr>
              <w:t>标准格式的案卷编号</w:t>
            </w:r>
          </w:p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对于</w:t>
            </w:r>
            <w:r>
              <w:rPr>
                <w:color w:val="000000"/>
                <w:sz w:val="22"/>
              </w:rPr>
              <w:t>专利著录项目数据</w:t>
            </w:r>
            <w:r>
              <w:rPr>
                <w:rFonts w:hint="eastAsia"/>
                <w:color w:val="000000"/>
                <w:sz w:val="22"/>
              </w:rPr>
              <w:t>包</w:t>
            </w:r>
            <w:r>
              <w:rPr>
                <w:color w:val="000000"/>
                <w:sz w:val="22"/>
              </w:rPr>
              <w:t>，</w:t>
            </w:r>
            <w:r>
              <w:rPr>
                <w:rFonts w:hint="eastAsia"/>
                <w:color w:val="000000"/>
                <w:sz w:val="22"/>
              </w:rPr>
              <w:t>“国别</w:t>
            </w:r>
            <w:r>
              <w:rPr>
                <w:color w:val="000000"/>
                <w:sz w:val="22"/>
              </w:rPr>
              <w:t>+案卷编号+</w:t>
            </w:r>
            <w:r>
              <w:rPr>
                <w:rFonts w:hint="eastAsia"/>
                <w:color w:val="000000"/>
                <w:sz w:val="22"/>
              </w:rPr>
              <w:t>文献</w:t>
            </w:r>
            <w:r>
              <w:rPr>
                <w:color w:val="000000"/>
                <w:sz w:val="22"/>
              </w:rPr>
              <w:t>类型”三</w:t>
            </w:r>
            <w:r>
              <w:rPr>
                <w:rFonts w:hint="eastAsia"/>
                <w:color w:val="000000"/>
                <w:sz w:val="22"/>
              </w:rPr>
              <w:t>字段</w:t>
            </w:r>
            <w:r>
              <w:rPr>
                <w:color w:val="000000"/>
                <w:sz w:val="22"/>
              </w:rPr>
              <w:t>关联是</w:t>
            </w: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</w:t>
            </w:r>
            <w:r>
              <w:rPr>
                <w:rFonts w:hint="eastAsia"/>
                <w:color w:val="000000"/>
                <w:sz w:val="22"/>
              </w:rPr>
              <w:t>的</w:t>
            </w:r>
            <w:r>
              <w:rPr>
                <w:color w:val="000000"/>
                <w:sz w:val="22"/>
              </w:rPr>
              <w:t>文献号</w:t>
            </w:r>
            <w:r>
              <w:rPr>
                <w:rFonts w:hint="eastAsia"/>
                <w:color w:val="000000"/>
                <w:sz w:val="22"/>
              </w:rPr>
              <w:t>；</w:t>
            </w:r>
            <w:r w:rsidRPr="00CC1364">
              <w:rPr>
                <w:color w:val="000000"/>
                <w:sz w:val="22"/>
              </w:rPr>
              <w:t xml:space="preserve"> </w:t>
            </w:r>
          </w:p>
        </w:tc>
      </w:tr>
      <w:tr w:rsidR="00B7326F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kind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文献类型</w:t>
            </w:r>
          </w:p>
        </w:tc>
      </w:tr>
      <w:tr w:rsidR="00B7326F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PNO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326F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原始</w:t>
            </w:r>
            <w:r>
              <w:rPr>
                <w:color w:val="000000"/>
                <w:sz w:val="22"/>
              </w:rPr>
              <w:t>格式的文献号</w:t>
            </w:r>
          </w:p>
        </w:tc>
      </w:tr>
      <w:tr w:rsidR="00B7326F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PNS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326F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格式的文献号</w:t>
            </w:r>
          </w:p>
        </w:tc>
      </w:tr>
      <w:tr w:rsidR="00B7326F" w:rsidRPr="00CC1364" w:rsidTr="00C775A8">
        <w:trPr>
          <w:trHeight w:val="41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datePublication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公开日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</w:p>
        </w:tc>
      </w:tr>
      <w:tr w:rsidR="00B7326F" w:rsidRPr="00CC1364" w:rsidTr="00C775A8">
        <w:trPr>
          <w:trHeight w:val="41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Format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326F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生物</w:t>
            </w:r>
            <w:r>
              <w:rPr>
                <w:color w:val="000000"/>
                <w:sz w:val="22"/>
              </w:rPr>
              <w:t>序列文件的格式</w:t>
            </w:r>
          </w:p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lastRenderedPageBreak/>
              <w:t>FASTA：FASTA生物</w:t>
            </w:r>
            <w:r>
              <w:rPr>
                <w:color w:val="000000"/>
                <w:sz w:val="22"/>
              </w:rPr>
              <w:t>序列文件规范</w:t>
            </w:r>
          </w:p>
        </w:tc>
      </w:tr>
      <w:tr w:rsidR="00B7326F" w:rsidRPr="00CC1364" w:rsidTr="00C775A8">
        <w:trPr>
          <w:trHeight w:val="538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lastRenderedPageBreak/>
              <w:t>path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数据文件所在的相对路径</w:t>
            </w:r>
          </w:p>
        </w:tc>
      </w:tr>
      <w:tr w:rsidR="00B7326F" w:rsidRPr="00CC1364" w:rsidTr="00C775A8">
        <w:trPr>
          <w:trHeight w:val="2401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7326F" w:rsidRPr="00CC1364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326F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</w:p>
          <w:p w:rsidR="00B7326F" w:rsidRPr="00155D15" w:rsidRDefault="00B7326F" w:rsidP="00B7326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当content节点</w:t>
            </w:r>
            <w:r>
              <w:rPr>
                <w:color w:val="000000"/>
                <w:sz w:val="22"/>
              </w:rPr>
              <w:t>的</w:t>
            </w:r>
            <w:r>
              <w:rPr>
                <w:rFonts w:hint="eastAsia"/>
                <w:color w:val="000000"/>
                <w:sz w:val="22"/>
              </w:rPr>
              <w:t>status属性</w:t>
            </w:r>
            <w:r>
              <w:rPr>
                <w:color w:val="000000"/>
                <w:sz w:val="22"/>
              </w:rPr>
              <w:t>确定后，</w:t>
            </w:r>
            <w:proofErr w:type="spellStart"/>
            <w:r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>
              <w:rPr>
                <w:rFonts w:hint="eastAsia"/>
                <w:color w:val="000000"/>
                <w:sz w:val="22"/>
              </w:rPr>
              <w:t>的status属性</w:t>
            </w:r>
            <w:r>
              <w:rPr>
                <w:color w:val="000000"/>
                <w:sz w:val="22"/>
              </w:rPr>
              <w:t>与上面一致</w:t>
            </w:r>
            <w:r w:rsidRPr="00CC1364">
              <w:rPr>
                <w:rFonts w:hint="eastAsia"/>
                <w:color w:val="000000"/>
                <w:sz w:val="22"/>
              </w:rPr>
              <w:br/>
              <w:t>C：新增</w:t>
            </w:r>
            <w:r w:rsidRPr="00CC1364">
              <w:rPr>
                <w:rFonts w:hint="eastAsia"/>
                <w:color w:val="000000"/>
                <w:sz w:val="22"/>
              </w:rPr>
              <w:br/>
              <w:t>D：删除</w:t>
            </w:r>
            <w:r>
              <w:rPr>
                <w:rFonts w:hint="eastAsia"/>
                <w:color w:val="000000"/>
                <w:sz w:val="22"/>
              </w:rPr>
              <w:t>（删除</w:t>
            </w:r>
            <w:r>
              <w:rPr>
                <w:color w:val="000000"/>
                <w:sz w:val="22"/>
              </w:rPr>
              <w:t>是对文献级别的删除）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</w:tc>
      </w:tr>
      <w:tr w:rsidR="00322FEB" w:rsidRPr="00CC1364" w:rsidTr="00C775A8">
        <w:trPr>
          <w:trHeight w:val="41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 w:rsidRPr="00CC1364"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\file节点</w:t>
            </w:r>
          </w:p>
        </w:tc>
      </w:tr>
      <w:tr w:rsidR="00322FEB" w:rsidRPr="00CC1364" w:rsidTr="00C775A8">
        <w:trPr>
          <w:trHeight w:val="108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filename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文件名称</w:t>
            </w:r>
          </w:p>
          <w:p w:rsidR="00322FEB" w:rsidRPr="00CC1364" w:rsidRDefault="00322FEB" w:rsidP="005C2CC1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660E03">
              <w:rPr>
                <w:rFonts w:hint="eastAsia"/>
                <w:color w:val="000000"/>
                <w:sz w:val="22"/>
              </w:rPr>
              <w:t>数据包解压缩后，“</w:t>
            </w:r>
            <w:proofErr w:type="spellStart"/>
            <w:r w:rsidRPr="00660E03">
              <w:rPr>
                <w:color w:val="000000"/>
                <w:sz w:val="22"/>
              </w:rPr>
              <w:t>doclist</w:t>
            </w:r>
            <w:proofErr w:type="spellEnd"/>
            <w:r w:rsidRPr="00660E03">
              <w:rPr>
                <w:color w:val="000000"/>
                <w:sz w:val="22"/>
              </w:rPr>
              <w:t>\path”属性+本节点filename属性</w:t>
            </w:r>
            <w:r>
              <w:rPr>
                <w:rFonts w:hint="eastAsia"/>
                <w:color w:val="000000"/>
                <w:sz w:val="22"/>
              </w:rPr>
              <w:t>，获得</w:t>
            </w:r>
            <w:r>
              <w:rPr>
                <w:color w:val="000000"/>
                <w:sz w:val="22"/>
              </w:rPr>
              <w:t>数据文件解压后的访问路径</w:t>
            </w:r>
            <w:r>
              <w:rPr>
                <w:rFonts w:hint="eastAsia"/>
                <w:color w:val="000000"/>
                <w:sz w:val="22"/>
              </w:rPr>
              <w:t>及</w:t>
            </w:r>
            <w:r>
              <w:rPr>
                <w:color w:val="000000"/>
                <w:sz w:val="22"/>
              </w:rPr>
              <w:t>名称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filetype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文件类型，可以为空</w:t>
            </w:r>
            <w:r>
              <w:rPr>
                <w:color w:val="000000"/>
                <w:sz w:val="22"/>
              </w:rPr>
              <w:t>，</w:t>
            </w:r>
            <w:r>
              <w:rPr>
                <w:rFonts w:hint="eastAsia"/>
                <w:color w:val="000000"/>
                <w:sz w:val="22"/>
              </w:rPr>
              <w:t>预留</w:t>
            </w:r>
            <w:r>
              <w:rPr>
                <w:color w:val="000000"/>
                <w:sz w:val="22"/>
              </w:rPr>
              <w:t>字段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section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E023A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数据类型码，</w:t>
            </w:r>
            <w:r w:rsidR="00014D95">
              <w:rPr>
                <w:rFonts w:hint="eastAsia"/>
                <w:color w:val="000000"/>
                <w:sz w:val="22"/>
              </w:rPr>
              <w:t>生物</w:t>
            </w:r>
            <w:r w:rsidR="00014D95">
              <w:rPr>
                <w:color w:val="000000"/>
                <w:sz w:val="22"/>
              </w:rPr>
              <w:t>序列</w:t>
            </w:r>
            <w:r>
              <w:rPr>
                <w:color w:val="000000"/>
                <w:sz w:val="22"/>
              </w:rPr>
              <w:t>文件数据类型</w:t>
            </w:r>
            <w:r>
              <w:rPr>
                <w:rFonts w:hint="eastAsia"/>
                <w:color w:val="000000"/>
                <w:sz w:val="22"/>
              </w:rPr>
              <w:t>码为“SEQ</w:t>
            </w:r>
          </w:p>
        </w:tc>
      </w:tr>
      <w:tr w:rsidR="00322FEB" w:rsidRPr="00CC1364" w:rsidTr="008F5470">
        <w:trPr>
          <w:trHeight w:val="523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>
              <w:rPr>
                <w:rFonts w:hint="eastAsia"/>
                <w:color w:val="000000"/>
                <w:sz w:val="22"/>
              </w:rPr>
              <w:t>\file</w:t>
            </w:r>
            <w:r w:rsidR="00A500C5">
              <w:rPr>
                <w:rFonts w:hint="eastAsia"/>
                <w:color w:val="000000"/>
                <w:sz w:val="22"/>
              </w:rPr>
              <w:t>\</w:t>
            </w:r>
            <w:proofErr w:type="spellStart"/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seqlist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amount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序列</w:t>
            </w:r>
            <w:r>
              <w:rPr>
                <w:color w:val="000000"/>
                <w:sz w:val="22"/>
              </w:rPr>
              <w:t>数目</w:t>
            </w:r>
          </w:p>
        </w:tc>
      </w:tr>
      <w:tr w:rsidR="00322FEB" w:rsidRPr="00CC1364" w:rsidTr="008F5470">
        <w:trPr>
          <w:trHeight w:val="523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 w:rsidRPr="00CC1364"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\file</w:t>
            </w:r>
            <w:r w:rsidR="00A500C5">
              <w:rPr>
                <w:rFonts w:hint="eastAsia"/>
                <w:color w:val="000000"/>
                <w:sz w:val="22"/>
              </w:rPr>
              <w:t>\</w:t>
            </w:r>
            <w:proofErr w:type="spellStart"/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seqlist</w:t>
            </w:r>
            <w:proofErr w:type="spellEnd"/>
            <w:r w:rsidR="00A500C5">
              <w:rPr>
                <w:rFonts w:hAnsi="Times New Roman" w:hint="eastAsia"/>
                <w:snapToGrid/>
                <w:color w:val="800000"/>
                <w:sz w:val="20"/>
                <w:szCs w:val="20"/>
              </w:rPr>
              <w:t>\</w:t>
            </w:r>
            <w:proofErr w:type="spellStart"/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seq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id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序列ID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length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元素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序列</w:t>
            </w:r>
            <w:r>
              <w:rPr>
                <w:color w:val="000000"/>
                <w:sz w:val="22"/>
              </w:rPr>
              <w:t>长度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type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元素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序列</w:t>
            </w:r>
            <w:r>
              <w:rPr>
                <w:color w:val="000000"/>
                <w:sz w:val="22"/>
              </w:rPr>
              <w:t>类型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gn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元素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基因</w:t>
            </w:r>
            <w:r>
              <w:rPr>
                <w:color w:val="000000"/>
                <w:sz w:val="22"/>
              </w:rPr>
              <w:t>名称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og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元素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亚细胞</w:t>
            </w:r>
            <w:r>
              <w:rPr>
                <w:color w:val="000000"/>
                <w:sz w:val="22"/>
              </w:rPr>
              <w:t>定位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organism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元素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来源生物体</w:t>
            </w:r>
          </w:p>
        </w:tc>
      </w:tr>
      <w:tr w:rsidR="00322FEB" w:rsidRPr="00CC1364" w:rsidTr="008F5470">
        <w:trPr>
          <w:trHeight w:val="523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 w:rsidRPr="00CC1364"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\file\</w:t>
            </w:r>
            <w:proofErr w:type="spellStart"/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seqlist</w:t>
            </w:r>
            <w:proofErr w:type="spellEnd"/>
            <w:r>
              <w:rPr>
                <w:rFonts w:hAnsi="Times New Roman" w:hint="eastAsia"/>
                <w:snapToGrid/>
                <w:color w:val="800000"/>
                <w:sz w:val="20"/>
                <w:szCs w:val="20"/>
              </w:rPr>
              <w:t>\</w:t>
            </w:r>
            <w:proofErr w:type="spellStart"/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seq</w:t>
            </w:r>
            <w:proofErr w:type="spellEnd"/>
            <w:r>
              <w:rPr>
                <w:rFonts w:hAnsi="Times New Roman" w:hint="eastAsia"/>
                <w:snapToGrid/>
                <w:color w:val="800000"/>
                <w:sz w:val="20"/>
                <w:szCs w:val="20"/>
                <w:highlight w:val="white"/>
              </w:rPr>
              <w:t>\</w:t>
            </w:r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features</w:t>
            </w:r>
            <w:r>
              <w:rPr>
                <w:rFonts w:hAnsi="Times New Roman"/>
                <w:snapToGrid/>
                <w:color w:val="800000"/>
                <w:sz w:val="20"/>
                <w:szCs w:val="20"/>
              </w:rPr>
              <w:t>\</w:t>
            </w:r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feature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Default="00322FEB" w:rsidP="00322FEB">
            <w:pPr>
              <w:widowControl/>
              <w:ind w:firstLine="0"/>
              <w:jc w:val="left"/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sequence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特征</w:t>
            </w:r>
            <w:r>
              <w:rPr>
                <w:color w:val="000000"/>
                <w:sz w:val="22"/>
              </w:rPr>
              <w:t>序号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Default="00322FEB" w:rsidP="00322FEB">
            <w:pPr>
              <w:widowControl/>
              <w:ind w:firstLine="0"/>
              <w:jc w:val="left"/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</w:pPr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location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元素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序列</w:t>
            </w:r>
            <w:r>
              <w:rPr>
                <w:color w:val="000000"/>
                <w:sz w:val="22"/>
              </w:rPr>
              <w:t>起始、终止位置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Default="00322FEB" w:rsidP="00322FEB">
            <w:pPr>
              <w:widowControl/>
              <w:ind w:firstLine="0"/>
              <w:jc w:val="left"/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</w:pPr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t>keywords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元素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名称</w:t>
            </w:r>
            <w:r>
              <w:rPr>
                <w:color w:val="000000"/>
                <w:sz w:val="22"/>
              </w:rPr>
              <w:t>或关键词</w:t>
            </w:r>
          </w:p>
        </w:tc>
      </w:tr>
      <w:tr w:rsidR="00322FEB" w:rsidRPr="00CC1364" w:rsidTr="00C775A8">
        <w:trPr>
          <w:trHeight w:val="523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Default="00322FEB" w:rsidP="00322FEB">
            <w:pPr>
              <w:widowControl/>
              <w:ind w:firstLine="0"/>
              <w:jc w:val="left"/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</w:pPr>
            <w:r>
              <w:rPr>
                <w:rFonts w:hAnsi="Times New Roman"/>
                <w:snapToGrid/>
                <w:color w:val="800000"/>
                <w:sz w:val="20"/>
                <w:szCs w:val="20"/>
                <w:highlight w:val="white"/>
              </w:rPr>
              <w:lastRenderedPageBreak/>
              <w:t>other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22FEB" w:rsidRPr="00CC1364" w:rsidRDefault="00322FEB" w:rsidP="00322FEB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元素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22FEB" w:rsidRPr="00CC1364" w:rsidRDefault="00322FEB" w:rsidP="00322FEB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其他</w:t>
            </w:r>
            <w:r>
              <w:rPr>
                <w:color w:val="000000"/>
                <w:sz w:val="22"/>
              </w:rPr>
              <w:t>信息</w:t>
            </w:r>
          </w:p>
        </w:tc>
      </w:tr>
    </w:tbl>
    <w:p w:rsidR="009B6BF8" w:rsidRPr="00C70CB7" w:rsidRDefault="009B6BF8" w:rsidP="009B6BF8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生物</w:t>
      </w:r>
      <w:r>
        <w:t>序列数据索引文件</w:t>
      </w:r>
      <w:r>
        <w:rPr>
          <w:rFonts w:hint="eastAsia"/>
        </w:rPr>
        <w:t>样例</w:t>
      </w:r>
    </w:p>
    <w:bookmarkStart w:id="42" w:name="_GoBack"/>
    <w:p w:rsidR="00404192" w:rsidRDefault="00B76718" w:rsidP="009B6BF8">
      <w:pPr>
        <w:ind w:left="420" w:firstLine="0"/>
      </w:pPr>
      <w:r>
        <w:object w:dxaOrig="1551" w:dyaOrig="1064">
          <v:shape id="_x0000_i1033" type="#_x0000_t75" style="width:77.25pt;height:52.7pt" o:ole="">
            <v:imagedata r:id="rId32" o:title=""/>
          </v:shape>
          <o:OLEObject Type="Embed" ProgID="Package" ShapeID="_x0000_i1033" DrawAspect="Icon" ObjectID="_1490771725" r:id="rId33"/>
        </w:object>
      </w:r>
      <w:bookmarkEnd w:id="42"/>
    </w:p>
    <w:p w:rsidR="008013A0" w:rsidRDefault="008013A0" w:rsidP="008013A0">
      <w:pPr>
        <w:pStyle w:val="3"/>
        <w:spacing w:before="120"/>
      </w:pPr>
      <w:bookmarkStart w:id="43" w:name="_Toc416976823"/>
      <w:r>
        <w:rPr>
          <w:rFonts w:hint="eastAsia"/>
        </w:rPr>
        <w:t>生物</w:t>
      </w:r>
      <w:r>
        <w:t>序列数据包文件</w:t>
      </w:r>
      <w:bookmarkEnd w:id="43"/>
    </w:p>
    <w:p w:rsidR="005A58DB" w:rsidRDefault="00CD4A67" w:rsidP="005A58DB">
      <w:r w:rsidRPr="00CD4A67">
        <w:t>生物序列数据文件由出版社以专利文献为粒度加工成FASTA格式, 每个专利文献只有一个生物序列文件；一个生物序列文件可以包含多个生物序列；</w:t>
      </w:r>
      <w:r>
        <w:rPr>
          <w:rFonts w:hint="eastAsia"/>
        </w:rPr>
        <w:t>数据包</w:t>
      </w:r>
      <w:r>
        <w:t>文件中</w:t>
      </w:r>
      <w:r w:rsidRPr="00CD4A67">
        <w:t>对每个生物序列生成唯一生物序列ID（只保证序列ID唯一，序列不去重）；对生物序列需要在详情页面展示的属性，在生物序列索引文件中提供。</w:t>
      </w:r>
    </w:p>
    <w:p w:rsidR="009F2481" w:rsidRDefault="009F2481" w:rsidP="007C026E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生物</w:t>
      </w:r>
      <w:r>
        <w:t>序列数据文件样例</w:t>
      </w:r>
    </w:p>
    <w:p w:rsidR="007C026E" w:rsidRDefault="005E0D15" w:rsidP="007C026E">
      <w:pPr>
        <w:ind w:left="482" w:firstLine="0"/>
      </w:pPr>
      <w:r>
        <w:object w:dxaOrig="1551" w:dyaOrig="1064">
          <v:shape id="_x0000_i1034" type="#_x0000_t75" style="width:77.25pt;height:52.7pt" o:ole="">
            <v:imagedata r:id="rId34" o:title=""/>
          </v:shape>
          <o:OLEObject Type="Embed" ProgID="Package" ShapeID="_x0000_i1034" DrawAspect="Icon" ObjectID="_1490771726" r:id="rId35"/>
        </w:object>
      </w:r>
    </w:p>
    <w:p w:rsidR="008013A0" w:rsidRDefault="008013A0" w:rsidP="008013A0">
      <w:pPr>
        <w:pStyle w:val="2"/>
        <w:spacing w:before="120" w:after="120"/>
      </w:pPr>
      <w:bookmarkStart w:id="44" w:name="_Toc416976824"/>
      <w:r>
        <w:rPr>
          <w:rFonts w:hint="eastAsia"/>
        </w:rPr>
        <w:t>生物</w:t>
      </w:r>
      <w:r>
        <w:t>序列数据反馈文件定义</w:t>
      </w:r>
      <w:bookmarkEnd w:id="44"/>
    </w:p>
    <w:p w:rsidR="00763256" w:rsidRPr="00763256" w:rsidRDefault="00763256" w:rsidP="00763256">
      <w:pPr>
        <w:pStyle w:val="3"/>
        <w:spacing w:before="120"/>
      </w:pPr>
      <w:bookmarkStart w:id="45" w:name="_Toc416976825"/>
      <w:r>
        <w:rPr>
          <w:rFonts w:hint="eastAsia"/>
        </w:rPr>
        <w:t>生物</w:t>
      </w:r>
      <w:r>
        <w:t>序列反馈控制文件</w:t>
      </w:r>
      <w:bookmarkEnd w:id="45"/>
    </w:p>
    <w:p w:rsidR="00F8514B" w:rsidRDefault="00F8514B" w:rsidP="00F8514B">
      <w:r>
        <w:rPr>
          <w:rFonts w:hint="eastAsia"/>
        </w:rPr>
        <w:t>生物</w:t>
      </w:r>
      <w:r>
        <w:t>序列数据反馈控制文件，</w:t>
      </w:r>
      <w:r>
        <w:rPr>
          <w:rFonts w:hint="eastAsia"/>
        </w:rPr>
        <w:t>参加</w:t>
      </w:r>
      <w:r>
        <w:t>“</w:t>
      </w:r>
      <w:r>
        <w:rPr>
          <w:rFonts w:hint="eastAsia"/>
        </w:rPr>
        <w:t>生物</w:t>
      </w:r>
      <w:r>
        <w:t>序列数据更新文件定义”</w:t>
      </w:r>
      <w:r>
        <w:rPr>
          <w:rFonts w:hint="eastAsia"/>
        </w:rPr>
        <w:t>部分控制</w:t>
      </w:r>
      <w:r>
        <w:t>文件定义</w:t>
      </w:r>
      <w:r>
        <w:rPr>
          <w:rFonts w:hint="eastAsia"/>
        </w:rPr>
        <w:t>；</w:t>
      </w:r>
      <w:r>
        <w:t>在控制文件中，应能</w:t>
      </w:r>
      <w:r>
        <w:rPr>
          <w:rFonts w:hint="eastAsia"/>
        </w:rPr>
        <w:t>明确</w:t>
      </w:r>
      <w:r w:rsidR="00031EC8">
        <w:rPr>
          <w:rFonts w:hint="eastAsia"/>
        </w:rPr>
        <w:t>和原</w:t>
      </w:r>
      <w:r w:rsidR="00031EC8">
        <w:t>数据文件</w:t>
      </w:r>
      <w:r w:rsidR="00031EC8">
        <w:rPr>
          <w:rFonts w:hint="eastAsia"/>
        </w:rPr>
        <w:t>的</w:t>
      </w:r>
      <w:r w:rsidR="00031EC8">
        <w:t>对应关系。</w:t>
      </w:r>
    </w:p>
    <w:p w:rsidR="00CA0962" w:rsidRDefault="00432542" w:rsidP="00CA0962">
      <w:pPr>
        <w:pStyle w:val="3"/>
        <w:spacing w:before="120"/>
      </w:pPr>
      <w:bookmarkStart w:id="46" w:name="_Toc416976826"/>
      <w:r>
        <w:rPr>
          <w:rFonts w:hint="eastAsia"/>
        </w:rPr>
        <w:t>生物</w:t>
      </w:r>
      <w:r w:rsidR="00B56FA4">
        <w:rPr>
          <w:rFonts w:hint="eastAsia"/>
        </w:rPr>
        <w:t>序列</w:t>
      </w:r>
      <w:r w:rsidR="00CA0962">
        <w:t>反馈数据文件</w:t>
      </w:r>
      <w:bookmarkEnd w:id="46"/>
    </w:p>
    <w:p w:rsidR="00CA0962" w:rsidRPr="00A24B7E" w:rsidRDefault="00CA0962" w:rsidP="00CA0962">
      <w:r>
        <w:rPr>
          <w:rFonts w:hint="eastAsia"/>
        </w:rPr>
        <w:t>数据</w:t>
      </w:r>
      <w:r w:rsidR="00763256">
        <w:rPr>
          <w:rFonts w:hint="eastAsia"/>
        </w:rPr>
        <w:t>反馈</w:t>
      </w:r>
      <w:r>
        <w:t>文件</w:t>
      </w:r>
      <w:r w:rsidR="00A2279F">
        <w:t>符合</w:t>
      </w:r>
      <w:r>
        <w:rPr>
          <w:rFonts w:hint="eastAsia"/>
        </w:rPr>
        <w:t>XML格式</w:t>
      </w:r>
      <w:r>
        <w:t>规范，</w:t>
      </w:r>
      <w:r>
        <w:rPr>
          <w:rFonts w:hint="eastAsia"/>
        </w:rPr>
        <w:t>文件</w:t>
      </w:r>
      <w:r>
        <w:t>编码为</w:t>
      </w:r>
      <w:r>
        <w:rPr>
          <w:rFonts w:hint="eastAsia"/>
        </w:rPr>
        <w:t>UTF-8。</w:t>
      </w:r>
    </w:p>
    <w:p w:rsidR="00CA0962" w:rsidRDefault="00763256" w:rsidP="00CA0962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生物</w:t>
      </w:r>
      <w:r>
        <w:t>序列</w:t>
      </w:r>
      <w:r>
        <w:rPr>
          <w:rFonts w:hint="eastAsia"/>
        </w:rPr>
        <w:t>映射</w:t>
      </w:r>
      <w:r w:rsidR="00CA0962">
        <w:t>反馈文件</w:t>
      </w:r>
      <w:r w:rsidR="00CA0962">
        <w:rPr>
          <w:rFonts w:hint="eastAsia"/>
        </w:rPr>
        <w:t>定义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41"/>
        <w:gridCol w:w="1215"/>
        <w:gridCol w:w="5046"/>
      </w:tblGrid>
      <w:tr w:rsidR="00CA0962" w:rsidRPr="00CC1364" w:rsidTr="00C775A8">
        <w:trPr>
          <w:trHeight w:val="54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节点类型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jc w:val="center"/>
              <w:rPr>
                <w:b/>
                <w:color w:val="000000"/>
                <w:sz w:val="22"/>
              </w:rPr>
            </w:pPr>
            <w:r w:rsidRPr="00CC1364">
              <w:rPr>
                <w:rFonts w:hint="eastAsia"/>
                <w:b/>
                <w:color w:val="000000"/>
                <w:sz w:val="22"/>
              </w:rPr>
              <w:t>说明</w:t>
            </w:r>
          </w:p>
        </w:tc>
      </w:tr>
      <w:tr w:rsidR="00CA0962" w:rsidRPr="00CC1364" w:rsidTr="00C775A8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8D4C0A">
              <w:rPr>
                <w:color w:val="000000"/>
                <w:sz w:val="22"/>
              </w:rPr>
              <w:t>content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CA0962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file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812460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生物</w:t>
            </w:r>
            <w:r>
              <w:rPr>
                <w:color w:val="000000"/>
                <w:sz w:val="22"/>
              </w:rPr>
              <w:t>序列数据</w:t>
            </w:r>
            <w:r w:rsidR="00CA0962">
              <w:rPr>
                <w:rFonts w:hint="eastAsia"/>
                <w:color w:val="000000"/>
                <w:sz w:val="22"/>
              </w:rPr>
              <w:t>索引</w:t>
            </w:r>
            <w:r w:rsidR="00CA0962">
              <w:rPr>
                <w:color w:val="000000"/>
                <w:sz w:val="22"/>
              </w:rPr>
              <w:t>文件名称</w:t>
            </w:r>
            <w:r w:rsidR="00CA0962">
              <w:rPr>
                <w:rFonts w:hint="eastAsia"/>
                <w:color w:val="000000"/>
                <w:sz w:val="22"/>
              </w:rPr>
              <w:t>，即</w:t>
            </w:r>
            <w:r w:rsidR="00CA0962">
              <w:rPr>
                <w:color w:val="000000"/>
                <w:sz w:val="22"/>
              </w:rPr>
              <w:t>提供给数据对应</w:t>
            </w:r>
            <w:r w:rsidR="00CA0962">
              <w:rPr>
                <w:rFonts w:hint="eastAsia"/>
                <w:color w:val="000000"/>
                <w:sz w:val="22"/>
              </w:rPr>
              <w:t>加工</w:t>
            </w:r>
            <w:r w:rsidR="00CA0962">
              <w:rPr>
                <w:color w:val="000000"/>
                <w:sz w:val="22"/>
              </w:rPr>
              <w:t>的索引文件名称</w:t>
            </w:r>
            <w:r w:rsidR="00CA0962">
              <w:rPr>
                <w:rFonts w:hint="eastAsia"/>
                <w:color w:val="000000"/>
                <w:sz w:val="22"/>
              </w:rPr>
              <w:t>；</w:t>
            </w:r>
          </w:p>
        </w:tc>
      </w:tr>
      <w:tr w:rsidR="00CA0962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dateExchange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数据交付日期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CA0962" w:rsidRPr="00CC1364" w:rsidTr="00C775A8">
        <w:trPr>
          <w:trHeight w:val="270"/>
        </w:trPr>
        <w:tc>
          <w:tcPr>
            <w:tcW w:w="12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dateProduced</w:t>
            </w:r>
            <w:proofErr w:type="spellEnd"/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数据生产日期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CA0962" w:rsidRPr="00CC1364" w:rsidTr="00C775A8">
        <w:trPr>
          <w:trHeight w:val="1080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lastRenderedPageBreak/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962" w:rsidRPr="00CC1364" w:rsidRDefault="00CA0962" w:rsidP="00C775A8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0962" w:rsidRDefault="00CA0962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</w:p>
          <w:p w:rsidR="00CA0962" w:rsidRDefault="00CA0962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C：新增</w:t>
            </w:r>
          </w:p>
          <w:p w:rsidR="00CA0962" w:rsidRPr="00CC1364" w:rsidRDefault="00CA0962" w:rsidP="00C775A8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D：</w:t>
            </w:r>
            <w:r>
              <w:rPr>
                <w:color w:val="000000"/>
                <w:sz w:val="22"/>
              </w:rPr>
              <w:t>删除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</w:tc>
      </w:tr>
      <w:tr w:rsidR="00CA0962" w:rsidRPr="00CC1364" w:rsidTr="00C775A8">
        <w:trPr>
          <w:trHeight w:val="413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962" w:rsidRPr="00CC1364" w:rsidRDefault="00CA0962" w:rsidP="005003BC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 w:rsidR="005003BC">
              <w:rPr>
                <w:color w:val="000000"/>
                <w:sz w:val="22"/>
              </w:rPr>
              <w:t>doclist</w:t>
            </w:r>
            <w:proofErr w:type="spellEnd"/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8A330A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t</w:t>
            </w:r>
            <w:r w:rsidRPr="00CC1364">
              <w:rPr>
                <w:rFonts w:hint="eastAsia"/>
                <w:color w:val="000000"/>
                <w:sz w:val="22"/>
              </w:rPr>
              <w:t>opic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数据主题（原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8A330A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c</w:t>
            </w:r>
            <w:r w:rsidRPr="00CC1364">
              <w:rPr>
                <w:rFonts w:hint="eastAsia"/>
                <w:color w:val="000000"/>
                <w:sz w:val="22"/>
              </w:rPr>
              <w:t>ountry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国别</w:t>
            </w:r>
            <w:r>
              <w:rPr>
                <w:rFonts w:hint="eastAsia"/>
                <w:color w:val="000000"/>
                <w:sz w:val="22"/>
              </w:rPr>
              <w:t>，符合国别</w:t>
            </w:r>
            <w:r>
              <w:rPr>
                <w:color w:val="000000"/>
                <w:sz w:val="22"/>
              </w:rPr>
              <w:t>标准代码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8A330A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docNumber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格式的</w:t>
            </w:r>
            <w:r w:rsidRPr="00CC1364">
              <w:rPr>
                <w:rFonts w:hint="eastAsia"/>
                <w:color w:val="000000"/>
                <w:sz w:val="22"/>
              </w:rPr>
              <w:t>案卷编号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8A330A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kind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文献类型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8A330A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PNO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原始</w:t>
            </w:r>
            <w:r>
              <w:rPr>
                <w:color w:val="000000"/>
                <w:sz w:val="22"/>
              </w:rPr>
              <w:t>格式的文献号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8A330A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Default="008A330A" w:rsidP="008A330A">
            <w:pPr>
              <w:widowControl/>
              <w:ind w:firstLine="0"/>
              <w:jc w:val="left"/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</w:pPr>
            <w:r>
              <w:rPr>
                <w:rFonts w:hAnsi="Times New Roman"/>
                <w:snapToGrid/>
                <w:color w:val="FF0000"/>
                <w:sz w:val="20"/>
                <w:szCs w:val="20"/>
                <w:highlight w:val="white"/>
              </w:rPr>
              <w:t>PNS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330A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标准</w:t>
            </w:r>
            <w:r>
              <w:rPr>
                <w:color w:val="000000"/>
                <w:sz w:val="22"/>
              </w:rPr>
              <w:t>格式</w:t>
            </w:r>
            <w:r>
              <w:rPr>
                <w:rFonts w:hint="eastAsia"/>
                <w:color w:val="000000"/>
                <w:sz w:val="22"/>
              </w:rPr>
              <w:t>的</w:t>
            </w:r>
            <w:r>
              <w:rPr>
                <w:color w:val="000000"/>
                <w:sz w:val="22"/>
              </w:rPr>
              <w:t>文献号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8A330A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CC1364">
              <w:rPr>
                <w:rFonts w:hint="eastAsia"/>
                <w:color w:val="000000"/>
                <w:sz w:val="22"/>
              </w:rPr>
              <w:t>datePublication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公开日</w:t>
            </w:r>
            <w:r>
              <w:rPr>
                <w:rFonts w:hint="eastAsia"/>
                <w:color w:val="000000"/>
                <w:sz w:val="22"/>
              </w:rPr>
              <w:t>，8位，YY</w:t>
            </w:r>
            <w:r>
              <w:rPr>
                <w:color w:val="000000"/>
                <w:sz w:val="22"/>
              </w:rPr>
              <w:t>YYMMDD</w:t>
            </w:r>
            <w:r>
              <w:rPr>
                <w:rFonts w:hint="eastAsia"/>
                <w:color w:val="000000"/>
                <w:sz w:val="22"/>
              </w:rPr>
              <w:t>（原</w:t>
            </w:r>
            <w:r>
              <w:rPr>
                <w:color w:val="000000"/>
                <w:sz w:val="22"/>
              </w:rPr>
              <w:t>数据返回）</w:t>
            </w:r>
          </w:p>
        </w:tc>
      </w:tr>
      <w:tr w:rsidR="008A330A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Format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330A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生物</w:t>
            </w:r>
            <w:r>
              <w:rPr>
                <w:color w:val="000000"/>
                <w:sz w:val="22"/>
              </w:rPr>
              <w:t>序列文件的格式</w:t>
            </w:r>
            <w:r w:rsidR="00B76718">
              <w:rPr>
                <w:rFonts w:hint="eastAsia"/>
                <w:color w:val="000000"/>
                <w:sz w:val="22"/>
              </w:rPr>
              <w:t>（原</w:t>
            </w:r>
            <w:r w:rsidR="00B76718">
              <w:rPr>
                <w:color w:val="000000"/>
                <w:sz w:val="22"/>
              </w:rPr>
              <w:t>数据返回）</w:t>
            </w:r>
          </w:p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FASTA：FASTA生物</w:t>
            </w:r>
            <w:r>
              <w:rPr>
                <w:color w:val="000000"/>
                <w:sz w:val="22"/>
              </w:rPr>
              <w:t>序列文件规范</w:t>
            </w:r>
          </w:p>
        </w:tc>
      </w:tr>
      <w:tr w:rsidR="008A330A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path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数据文件所在的相对路径</w:t>
            </w:r>
            <w:r w:rsidR="00B76718">
              <w:rPr>
                <w:rFonts w:hint="eastAsia"/>
                <w:color w:val="000000"/>
                <w:sz w:val="22"/>
              </w:rPr>
              <w:t>（原</w:t>
            </w:r>
            <w:r w:rsidR="00B76718">
              <w:rPr>
                <w:color w:val="000000"/>
                <w:sz w:val="22"/>
              </w:rPr>
              <w:t>数据返回）</w:t>
            </w:r>
          </w:p>
        </w:tc>
      </w:tr>
      <w:tr w:rsidR="008A330A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status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330A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数据更新方式</w:t>
            </w:r>
            <w:r w:rsidR="00B76718">
              <w:rPr>
                <w:rFonts w:hint="eastAsia"/>
                <w:color w:val="000000"/>
                <w:sz w:val="22"/>
              </w:rPr>
              <w:t>（原</w:t>
            </w:r>
            <w:r w:rsidR="00B76718">
              <w:rPr>
                <w:color w:val="000000"/>
                <w:sz w:val="22"/>
              </w:rPr>
              <w:t>数据返回）</w:t>
            </w:r>
          </w:p>
          <w:p w:rsidR="008A330A" w:rsidRPr="00155D15" w:rsidRDefault="008A330A" w:rsidP="008A330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当content节点</w:t>
            </w:r>
            <w:r>
              <w:rPr>
                <w:color w:val="000000"/>
                <w:sz w:val="22"/>
              </w:rPr>
              <w:t>的</w:t>
            </w:r>
            <w:r>
              <w:rPr>
                <w:rFonts w:hint="eastAsia"/>
                <w:color w:val="000000"/>
                <w:sz w:val="22"/>
              </w:rPr>
              <w:t>status属性</w:t>
            </w:r>
            <w:r>
              <w:rPr>
                <w:color w:val="000000"/>
                <w:sz w:val="22"/>
              </w:rPr>
              <w:t>确定后，</w:t>
            </w:r>
            <w:proofErr w:type="spellStart"/>
            <w:r>
              <w:rPr>
                <w:rFonts w:hint="eastAsia"/>
                <w:color w:val="000000"/>
                <w:sz w:val="22"/>
              </w:rPr>
              <w:t>doclist</w:t>
            </w:r>
            <w:proofErr w:type="spellEnd"/>
            <w:r>
              <w:rPr>
                <w:rFonts w:hint="eastAsia"/>
                <w:color w:val="000000"/>
                <w:sz w:val="22"/>
              </w:rPr>
              <w:t>的status属性</w:t>
            </w:r>
            <w:r>
              <w:rPr>
                <w:color w:val="000000"/>
                <w:sz w:val="22"/>
              </w:rPr>
              <w:t>与上面一致</w:t>
            </w:r>
            <w:r w:rsidRPr="00CC1364">
              <w:rPr>
                <w:rFonts w:hint="eastAsia"/>
                <w:color w:val="000000"/>
                <w:sz w:val="22"/>
              </w:rPr>
              <w:br/>
              <w:t>C：新增</w:t>
            </w:r>
            <w:r w:rsidRPr="00CC1364">
              <w:rPr>
                <w:rFonts w:hint="eastAsia"/>
                <w:color w:val="000000"/>
                <w:sz w:val="22"/>
              </w:rPr>
              <w:br/>
              <w:t>D：删除</w:t>
            </w:r>
            <w:r>
              <w:rPr>
                <w:rFonts w:hint="eastAsia"/>
                <w:color w:val="000000"/>
                <w:sz w:val="22"/>
              </w:rPr>
              <w:t>（删除</w:t>
            </w:r>
            <w:r>
              <w:rPr>
                <w:color w:val="000000"/>
                <w:sz w:val="22"/>
              </w:rPr>
              <w:t>是对文献级别的删除）</w:t>
            </w:r>
            <w:r w:rsidRPr="00CC1364">
              <w:rPr>
                <w:rFonts w:hint="eastAsia"/>
                <w:color w:val="000000"/>
                <w:sz w:val="22"/>
              </w:rPr>
              <w:br/>
              <w:t>U：</w:t>
            </w:r>
            <w:r>
              <w:rPr>
                <w:rFonts w:hint="eastAsia"/>
                <w:color w:val="000000"/>
                <w:sz w:val="22"/>
              </w:rPr>
              <w:t>全字段</w:t>
            </w:r>
            <w:r w:rsidRPr="00CC1364">
              <w:rPr>
                <w:rFonts w:hint="eastAsia"/>
                <w:color w:val="000000"/>
                <w:sz w:val="22"/>
              </w:rPr>
              <w:t>更新</w:t>
            </w:r>
          </w:p>
        </w:tc>
      </w:tr>
      <w:tr w:rsidR="008A330A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Default="00565E28" w:rsidP="008A330A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565E28">
              <w:rPr>
                <w:color w:val="000000"/>
                <w:sz w:val="22"/>
              </w:rPr>
              <w:t>biologyid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330A" w:rsidRPr="00CC1364" w:rsidRDefault="00565E28" w:rsidP="008A330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330A" w:rsidRDefault="00E15371" w:rsidP="007A562A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对应</w:t>
            </w:r>
            <w:r>
              <w:rPr>
                <w:color w:val="000000"/>
                <w:sz w:val="22"/>
              </w:rPr>
              <w:t>的</w:t>
            </w:r>
            <w:r w:rsidR="007A562A">
              <w:rPr>
                <w:rFonts w:hint="eastAsia"/>
                <w:color w:val="000000"/>
                <w:sz w:val="22"/>
              </w:rPr>
              <w:t>生物</w:t>
            </w:r>
            <w:r>
              <w:rPr>
                <w:color w:val="000000"/>
                <w:sz w:val="22"/>
              </w:rPr>
              <w:t>序列</w:t>
            </w:r>
            <w:r>
              <w:rPr>
                <w:rFonts w:hint="eastAsia"/>
                <w:color w:val="000000"/>
                <w:sz w:val="22"/>
              </w:rPr>
              <w:t>ID，</w:t>
            </w:r>
            <w:r>
              <w:rPr>
                <w:color w:val="000000"/>
                <w:sz w:val="22"/>
              </w:rPr>
              <w:t>多值间用</w:t>
            </w:r>
            <w:r>
              <w:rPr>
                <w:rFonts w:hint="eastAsia"/>
                <w:color w:val="000000"/>
                <w:sz w:val="22"/>
              </w:rPr>
              <w:t>半角分号分割</w:t>
            </w:r>
          </w:p>
        </w:tc>
      </w:tr>
      <w:tr w:rsidR="00CE4D57" w:rsidRPr="00CC1364" w:rsidTr="00530C2E">
        <w:trPr>
          <w:trHeight w:val="547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E4D57" w:rsidRDefault="00CE4D57" w:rsidP="00A05C9F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content\</w:t>
            </w:r>
            <w:proofErr w:type="spellStart"/>
            <w:r w:rsidR="00A05C9F">
              <w:rPr>
                <w:color w:val="000000"/>
                <w:sz w:val="22"/>
              </w:rPr>
              <w:t>doclist</w:t>
            </w:r>
            <w:proofErr w:type="spellEnd"/>
            <w:r w:rsidR="00A05C9F">
              <w:rPr>
                <w:color w:val="000000"/>
                <w:sz w:val="22"/>
              </w:rPr>
              <w:t>\</w:t>
            </w:r>
            <w:r>
              <w:rPr>
                <w:color w:val="000000"/>
                <w:sz w:val="22"/>
              </w:rPr>
              <w:t>file</w:t>
            </w:r>
            <w:r w:rsidRPr="00CC1364">
              <w:rPr>
                <w:rFonts w:hint="eastAsia"/>
                <w:color w:val="000000"/>
                <w:sz w:val="22"/>
              </w:rPr>
              <w:t>节点</w:t>
            </w:r>
          </w:p>
        </w:tc>
      </w:tr>
      <w:tr w:rsidR="00CE4D57" w:rsidRPr="00CC1364" w:rsidTr="00C775A8">
        <w:trPr>
          <w:trHeight w:val="54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E4D57" w:rsidRPr="00CC1364" w:rsidRDefault="00CE4D57" w:rsidP="00CE4D57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color w:val="000000"/>
                <w:sz w:val="22"/>
              </w:rPr>
              <w:t>datafile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E4D57" w:rsidRPr="00CC1364" w:rsidRDefault="00CE4D57" w:rsidP="00CE4D57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D57" w:rsidRPr="00CC1364" w:rsidRDefault="00CE4D57" w:rsidP="00CE4D57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生物</w:t>
            </w:r>
            <w:r>
              <w:rPr>
                <w:color w:val="000000"/>
                <w:sz w:val="22"/>
              </w:rPr>
              <w:t>序列</w:t>
            </w:r>
            <w:r>
              <w:rPr>
                <w:rFonts w:hint="eastAsia"/>
                <w:color w:val="000000"/>
                <w:sz w:val="22"/>
              </w:rPr>
              <w:t>数据文件</w:t>
            </w:r>
            <w:r>
              <w:rPr>
                <w:color w:val="000000"/>
                <w:sz w:val="22"/>
              </w:rPr>
              <w:t>名称</w:t>
            </w:r>
            <w:r>
              <w:rPr>
                <w:rFonts w:hint="eastAsia"/>
                <w:color w:val="000000"/>
                <w:sz w:val="22"/>
              </w:rPr>
              <w:t>，即</w:t>
            </w:r>
            <w:r>
              <w:rPr>
                <w:color w:val="000000"/>
                <w:sz w:val="22"/>
              </w:rPr>
              <w:t>提供给数据对应</w:t>
            </w:r>
            <w:r>
              <w:rPr>
                <w:rFonts w:hint="eastAsia"/>
                <w:color w:val="000000"/>
                <w:sz w:val="22"/>
              </w:rPr>
              <w:t>加工</w:t>
            </w:r>
            <w:r>
              <w:rPr>
                <w:color w:val="000000"/>
                <w:sz w:val="22"/>
              </w:rPr>
              <w:t>的</w:t>
            </w:r>
            <w:r>
              <w:rPr>
                <w:rFonts w:hint="eastAsia"/>
                <w:color w:val="000000"/>
                <w:sz w:val="22"/>
              </w:rPr>
              <w:t>数据</w:t>
            </w:r>
            <w:r>
              <w:rPr>
                <w:color w:val="000000"/>
                <w:sz w:val="22"/>
              </w:rPr>
              <w:t>文件名称</w:t>
            </w:r>
            <w:r>
              <w:rPr>
                <w:rFonts w:hint="eastAsia"/>
                <w:color w:val="000000"/>
                <w:sz w:val="22"/>
              </w:rPr>
              <w:t>；</w:t>
            </w:r>
          </w:p>
        </w:tc>
      </w:tr>
      <w:tr w:rsidR="00CE4D57" w:rsidRPr="00CC1364" w:rsidTr="00C775A8">
        <w:trPr>
          <w:trHeight w:val="317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E4D57" w:rsidRPr="00CC1364" w:rsidRDefault="00A32E74" w:rsidP="00CE4D57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code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E4D57" w:rsidRPr="00CC1364" w:rsidRDefault="00CE4D57" w:rsidP="00CE4D57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D57" w:rsidRPr="00CC1364" w:rsidRDefault="00CE4D57" w:rsidP="00CE4D57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错误代码</w:t>
            </w:r>
            <w:r>
              <w:rPr>
                <w:color w:val="000000"/>
                <w:sz w:val="22"/>
              </w:rPr>
              <w:t>，数据出错</w:t>
            </w:r>
            <w:r>
              <w:rPr>
                <w:rFonts w:hint="eastAsia"/>
                <w:color w:val="000000"/>
                <w:sz w:val="22"/>
              </w:rPr>
              <w:t>返回</w:t>
            </w:r>
          </w:p>
        </w:tc>
      </w:tr>
      <w:tr w:rsidR="00CE4D57" w:rsidRPr="00CC1364" w:rsidTr="00C775A8">
        <w:trPr>
          <w:trHeight w:val="421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E4D57" w:rsidRPr="00CC1364" w:rsidRDefault="00CE4D57" w:rsidP="00CE4D57">
            <w:pPr>
              <w:widowControl/>
              <w:ind w:firstLine="0"/>
              <w:jc w:val="left"/>
              <w:rPr>
                <w:color w:val="000000"/>
                <w:sz w:val="22"/>
              </w:rPr>
            </w:pPr>
            <w:proofErr w:type="spellStart"/>
            <w:r w:rsidRPr="00996886">
              <w:rPr>
                <w:color w:val="000000"/>
                <w:sz w:val="22"/>
              </w:rPr>
              <w:t>errmsg</w:t>
            </w:r>
            <w:proofErr w:type="spellEnd"/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E4D57" w:rsidRPr="00CC1364" w:rsidRDefault="00CE4D57" w:rsidP="00CE4D57">
            <w:pPr>
              <w:widowControl/>
              <w:ind w:firstLine="0"/>
              <w:rPr>
                <w:color w:val="000000"/>
                <w:sz w:val="22"/>
              </w:rPr>
            </w:pPr>
            <w:r w:rsidRPr="00CC1364">
              <w:rPr>
                <w:rFonts w:hint="eastAsia"/>
                <w:color w:val="000000"/>
                <w:sz w:val="22"/>
              </w:rPr>
              <w:t>属性</w:t>
            </w:r>
          </w:p>
        </w:tc>
        <w:tc>
          <w:tcPr>
            <w:tcW w:w="3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D57" w:rsidRPr="00155D15" w:rsidRDefault="00CE4D57" w:rsidP="00CE4D57">
            <w:pPr>
              <w:widowControl/>
              <w:ind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错误</w:t>
            </w:r>
            <w:r>
              <w:rPr>
                <w:color w:val="000000"/>
                <w:sz w:val="22"/>
              </w:rPr>
              <w:t>描述，对错误代码的文字描述信息</w:t>
            </w:r>
            <w:r>
              <w:rPr>
                <w:rFonts w:hint="eastAsia"/>
                <w:color w:val="000000"/>
                <w:sz w:val="22"/>
              </w:rPr>
              <w:t>；</w:t>
            </w:r>
            <w:proofErr w:type="gramStart"/>
            <w:r>
              <w:rPr>
                <w:color w:val="000000"/>
                <w:sz w:val="22"/>
              </w:rPr>
              <w:t>当错误</w:t>
            </w:r>
            <w:proofErr w:type="gramEnd"/>
            <w:r>
              <w:rPr>
                <w:color w:val="000000"/>
                <w:sz w:val="22"/>
              </w:rPr>
              <w:t>描述内容</w:t>
            </w:r>
            <w:r>
              <w:rPr>
                <w:rFonts w:hint="eastAsia"/>
                <w:color w:val="000000"/>
                <w:sz w:val="22"/>
              </w:rPr>
              <w:t>过长</w:t>
            </w:r>
            <w:r>
              <w:rPr>
                <w:color w:val="000000"/>
                <w:sz w:val="22"/>
              </w:rPr>
              <w:t>且</w:t>
            </w:r>
            <w:r>
              <w:rPr>
                <w:rFonts w:hint="eastAsia"/>
                <w:color w:val="000000"/>
                <w:sz w:val="22"/>
              </w:rPr>
              <w:t>有</w:t>
            </w:r>
            <w:r>
              <w:rPr>
                <w:color w:val="000000"/>
                <w:sz w:val="22"/>
              </w:rPr>
              <w:t>可能影响</w:t>
            </w:r>
            <w:r>
              <w:rPr>
                <w:rFonts w:hint="eastAsia"/>
                <w:color w:val="000000"/>
                <w:sz w:val="22"/>
              </w:rPr>
              <w:t>XML解析</w:t>
            </w:r>
            <w:r>
              <w:rPr>
                <w:color w:val="000000"/>
                <w:sz w:val="22"/>
              </w:rPr>
              <w:t>时，使用</w:t>
            </w:r>
            <w:r>
              <w:rPr>
                <w:rFonts w:hint="eastAsia"/>
                <w:color w:val="000000"/>
                <w:sz w:val="22"/>
              </w:rPr>
              <w:t>CDATA标签</w:t>
            </w:r>
            <w:r>
              <w:rPr>
                <w:color w:val="000000"/>
                <w:sz w:val="22"/>
              </w:rPr>
              <w:t>进行返回。</w:t>
            </w:r>
          </w:p>
        </w:tc>
      </w:tr>
    </w:tbl>
    <w:p w:rsidR="00CA0962" w:rsidRDefault="00763256" w:rsidP="00CA0962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生物序列映射</w:t>
      </w:r>
      <w:r w:rsidR="00CA0962">
        <w:t>反馈文件</w:t>
      </w:r>
      <w:r w:rsidR="00CA0962">
        <w:rPr>
          <w:rFonts w:hint="eastAsia"/>
        </w:rPr>
        <w:t>样例</w:t>
      </w:r>
    </w:p>
    <w:p w:rsidR="00F8514B" w:rsidRPr="00F8514B" w:rsidRDefault="00B76718" w:rsidP="00F8514B">
      <w:r>
        <w:object w:dxaOrig="1551" w:dyaOrig="1064">
          <v:shape id="_x0000_i1035" type="#_x0000_t75" style="width:77.25pt;height:52.7pt" o:ole="">
            <v:imagedata r:id="rId36" o:title=""/>
          </v:shape>
          <o:OLEObject Type="Embed" ProgID="Package" ShapeID="_x0000_i1035" DrawAspect="Icon" ObjectID="_1490771727" r:id="rId37"/>
        </w:object>
      </w:r>
    </w:p>
    <w:sectPr w:rsidR="00F8514B" w:rsidRPr="00F8514B">
      <w:headerReference w:type="even" r:id="rId38"/>
      <w:pgSz w:w="11906" w:h="16838" w:code="9"/>
      <w:pgMar w:top="1440" w:right="1797" w:bottom="1440" w:left="1797" w:header="851" w:footer="851" w:gutter="0"/>
      <w:pgNumType w:start="1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0464" w:rsidRDefault="00550464">
      <w:r>
        <w:separator/>
      </w:r>
    </w:p>
  </w:endnote>
  <w:endnote w:type="continuationSeparator" w:id="0">
    <w:p w:rsidR="00550464" w:rsidRDefault="005504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E0C" w:rsidRDefault="00C92E0C">
    <w:pPr>
      <w:pStyle w:val="ab"/>
    </w:pPr>
    <w:r>
      <w:rPr>
        <w:rFonts w:hint="eastAsia"/>
      </w:rPr>
      <w:t>长城计算机软件与系统有限公司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  <w:t xml:space="preserve">                    </w:t>
    </w:r>
    <w:r>
      <w:rPr>
        <w:rFonts w:hint="eastAsia"/>
      </w:rPr>
      <w:tab/>
    </w:r>
    <w:r>
      <w:rPr>
        <w:rFonts w:hint="eastAsia"/>
      </w:rPr>
      <w:tab/>
      <w:t xml:space="preserve"> </w:t>
    </w:r>
    <w:r>
      <w:rPr>
        <w:rFonts w:hint="eastAsia"/>
      </w:rPr>
      <w:tab/>
    </w:r>
    <w:r>
      <w:rPr>
        <w:rFonts w:hint="eastAsia"/>
      </w:rPr>
      <w:tab/>
    </w:r>
    <w:r w:rsidRPr="00FA54F0">
      <w:t xml:space="preserve">- </w:t>
    </w:r>
    <w:r w:rsidRPr="00FA54F0">
      <w:fldChar w:fldCharType="begin"/>
    </w:r>
    <w:r w:rsidRPr="00FA54F0">
      <w:instrText xml:space="preserve"> PAGE </w:instrText>
    </w:r>
    <w:r w:rsidRPr="00FA54F0">
      <w:fldChar w:fldCharType="separate"/>
    </w:r>
    <w:r w:rsidR="00424D0A">
      <w:rPr>
        <w:noProof/>
      </w:rPr>
      <w:t>12</w:t>
    </w:r>
    <w:r w:rsidRPr="00FA54F0">
      <w:fldChar w:fldCharType="end"/>
    </w:r>
    <w:r w:rsidRPr="00FA54F0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0464" w:rsidRDefault="00550464">
      <w:r>
        <w:separator/>
      </w:r>
    </w:p>
  </w:footnote>
  <w:footnote w:type="continuationSeparator" w:id="0">
    <w:p w:rsidR="00550464" w:rsidRDefault="005504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E0C" w:rsidRDefault="00C92E0C">
    <w:pPr>
      <w:pStyle w:val="ae"/>
      <w:pBdr>
        <w:bottom w:val="single" w:sz="6" w:space="0" w:color="auto"/>
      </w:pBdr>
    </w:pPr>
    <w:r>
      <w:rPr>
        <w:noProof/>
        <w:snapToGrid/>
      </w:rPr>
      <w:drawing>
        <wp:anchor distT="0" distB="0" distL="114300" distR="114300" simplePos="0" relativeHeight="251657728" behindDoc="0" locked="0" layoutInCell="1" allowOverlap="1" wp14:anchorId="19698EBC" wp14:editId="01957BEC">
          <wp:simplePos x="0" y="0"/>
          <wp:positionH relativeFrom="column">
            <wp:posOffset>0</wp:posOffset>
          </wp:positionH>
          <wp:positionV relativeFrom="paragraph">
            <wp:posOffset>-22225</wp:posOffset>
          </wp:positionV>
          <wp:extent cx="1072515" cy="360680"/>
          <wp:effectExtent l="0" t="0" r="0" b="1270"/>
          <wp:wrapSquare wrapText="bothSides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2515" cy="36068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化学</w:t>
    </w:r>
    <w:r>
      <w:t>和生物序列</w:t>
    </w:r>
    <w:r>
      <w:rPr>
        <w:rFonts w:hint="eastAsia"/>
      </w:rPr>
      <w:t>检索接口流程</w:t>
    </w:r>
    <w:r>
      <w:t>说明书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E0C" w:rsidRDefault="00C92E0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F2638"/>
    <w:multiLevelType w:val="hybridMultilevel"/>
    <w:tmpl w:val="3966716A"/>
    <w:lvl w:ilvl="0" w:tplc="B21085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5372B4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4B32C4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706DDA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22478D"/>
    <w:multiLevelType w:val="hybridMultilevel"/>
    <w:tmpl w:val="E1B8E682"/>
    <w:lvl w:ilvl="0" w:tplc="8996AC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0E6F78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3A510C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D37B77"/>
    <w:multiLevelType w:val="hybridMultilevel"/>
    <w:tmpl w:val="644E687C"/>
    <w:lvl w:ilvl="0" w:tplc="1B26BF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DC5464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E073A2"/>
    <w:multiLevelType w:val="hybridMultilevel"/>
    <w:tmpl w:val="61BCC1DE"/>
    <w:lvl w:ilvl="0" w:tplc="1B26BF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946C2C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BE239CB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D9A1BFE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E397782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9D6BD3"/>
    <w:multiLevelType w:val="hybridMultilevel"/>
    <w:tmpl w:val="BDE47402"/>
    <w:lvl w:ilvl="0" w:tplc="DB98FE58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2BD331E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91F2A80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9F82580"/>
    <w:multiLevelType w:val="hybridMultilevel"/>
    <w:tmpl w:val="61BCC1DE"/>
    <w:lvl w:ilvl="0" w:tplc="1B26BF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B957957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E5B72AD"/>
    <w:multiLevelType w:val="multilevel"/>
    <w:tmpl w:val="3C642A20"/>
    <w:lvl w:ilvl="0">
      <w:start w:val="1"/>
      <w:numFmt w:val="decimal"/>
      <w:pStyle w:val="1"/>
      <w:isLgl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0">
    <w:nsid w:val="4DD63FD2"/>
    <w:multiLevelType w:val="hybridMultilevel"/>
    <w:tmpl w:val="61BCC1DE"/>
    <w:lvl w:ilvl="0" w:tplc="1B26BF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26248A9"/>
    <w:multiLevelType w:val="hybridMultilevel"/>
    <w:tmpl w:val="644E687C"/>
    <w:lvl w:ilvl="0" w:tplc="1B26BF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26A63D8"/>
    <w:multiLevelType w:val="hybridMultilevel"/>
    <w:tmpl w:val="E1B8E682"/>
    <w:lvl w:ilvl="0" w:tplc="8996AC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3B21CEC"/>
    <w:multiLevelType w:val="hybridMultilevel"/>
    <w:tmpl w:val="E1B8E682"/>
    <w:lvl w:ilvl="0" w:tplc="8996AC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7A22D60"/>
    <w:multiLevelType w:val="hybridMultilevel"/>
    <w:tmpl w:val="61BCC1DE"/>
    <w:lvl w:ilvl="0" w:tplc="1B26BF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CFC69AF"/>
    <w:multiLevelType w:val="hybridMultilevel"/>
    <w:tmpl w:val="61BCC1DE"/>
    <w:lvl w:ilvl="0" w:tplc="1B26BF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D206158"/>
    <w:multiLevelType w:val="hybridMultilevel"/>
    <w:tmpl w:val="E1B8E682"/>
    <w:lvl w:ilvl="0" w:tplc="8996AC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DB12BF3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DE614FB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FCC55A2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22A35EC"/>
    <w:multiLevelType w:val="hybridMultilevel"/>
    <w:tmpl w:val="61BCC1DE"/>
    <w:lvl w:ilvl="0" w:tplc="1B26BF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43C21B8"/>
    <w:multiLevelType w:val="hybridMultilevel"/>
    <w:tmpl w:val="9C260162"/>
    <w:lvl w:ilvl="0" w:tplc="5A0E24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61F002F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88A07DA"/>
    <w:multiLevelType w:val="hybridMultilevel"/>
    <w:tmpl w:val="9D3454D4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34">
    <w:nsid w:val="796B5126"/>
    <w:multiLevelType w:val="multilevel"/>
    <w:tmpl w:val="9970D34A"/>
    <w:lvl w:ilvl="0">
      <w:start w:val="1"/>
      <w:numFmt w:val="decimal"/>
      <w:pStyle w:val="a"/>
      <w:isLgl/>
      <w:lvlText w:val="图%1."/>
      <w:lvlJc w:val="left"/>
      <w:pPr>
        <w:tabs>
          <w:tab w:val="num" w:pos="0"/>
        </w:tabs>
        <w:ind w:left="0" w:firstLine="851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560"/>
        </w:tabs>
        <w:ind w:left="1560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702"/>
        </w:tabs>
        <w:ind w:left="1702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843"/>
        </w:tabs>
        <w:ind w:left="1843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985"/>
        </w:tabs>
        <w:ind w:left="1985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2127"/>
        </w:tabs>
        <w:ind w:left="21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269"/>
        </w:tabs>
        <w:ind w:left="2269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410"/>
        </w:tabs>
        <w:ind w:left="2410" w:hanging="1559"/>
      </w:pPr>
      <w:rPr>
        <w:rFonts w:hint="eastAsia"/>
      </w:rPr>
    </w:lvl>
  </w:abstractNum>
  <w:abstractNum w:abstractNumId="35">
    <w:nsid w:val="7A130206"/>
    <w:multiLevelType w:val="hybridMultilevel"/>
    <w:tmpl w:val="FCD6211A"/>
    <w:lvl w:ilvl="0" w:tplc="5CF0F5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B194507"/>
    <w:multiLevelType w:val="hybridMultilevel"/>
    <w:tmpl w:val="675831C6"/>
    <w:lvl w:ilvl="0" w:tplc="B560B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19"/>
  </w:num>
  <w:num w:numId="3">
    <w:abstractNumId w:val="33"/>
  </w:num>
  <w:num w:numId="4">
    <w:abstractNumId w:val="13"/>
  </w:num>
  <w:num w:numId="5">
    <w:abstractNumId w:val="35"/>
  </w:num>
  <w:num w:numId="6">
    <w:abstractNumId w:val="2"/>
  </w:num>
  <w:num w:numId="7">
    <w:abstractNumId w:val="27"/>
  </w:num>
  <w:num w:numId="8">
    <w:abstractNumId w:val="1"/>
  </w:num>
  <w:num w:numId="9">
    <w:abstractNumId w:val="10"/>
  </w:num>
  <w:num w:numId="10">
    <w:abstractNumId w:val="16"/>
  </w:num>
  <w:num w:numId="11">
    <w:abstractNumId w:val="8"/>
  </w:num>
  <w:num w:numId="12">
    <w:abstractNumId w:val="18"/>
  </w:num>
  <w:num w:numId="13">
    <w:abstractNumId w:val="29"/>
  </w:num>
  <w:num w:numId="14">
    <w:abstractNumId w:val="28"/>
  </w:num>
  <w:num w:numId="15">
    <w:abstractNumId w:val="11"/>
  </w:num>
  <w:num w:numId="16">
    <w:abstractNumId w:val="5"/>
  </w:num>
  <w:num w:numId="17">
    <w:abstractNumId w:val="12"/>
  </w:num>
  <w:num w:numId="18">
    <w:abstractNumId w:val="32"/>
  </w:num>
  <w:num w:numId="19">
    <w:abstractNumId w:val="3"/>
  </w:num>
  <w:num w:numId="20">
    <w:abstractNumId w:val="22"/>
  </w:num>
  <w:num w:numId="21">
    <w:abstractNumId w:val="31"/>
  </w:num>
  <w:num w:numId="22">
    <w:abstractNumId w:val="0"/>
  </w:num>
  <w:num w:numId="23">
    <w:abstractNumId w:val="36"/>
  </w:num>
  <w:num w:numId="24">
    <w:abstractNumId w:val="7"/>
  </w:num>
  <w:num w:numId="25">
    <w:abstractNumId w:val="21"/>
  </w:num>
  <w:num w:numId="26">
    <w:abstractNumId w:val="9"/>
  </w:num>
  <w:num w:numId="27">
    <w:abstractNumId w:val="17"/>
  </w:num>
  <w:num w:numId="28">
    <w:abstractNumId w:val="25"/>
  </w:num>
  <w:num w:numId="29">
    <w:abstractNumId w:val="24"/>
  </w:num>
  <w:num w:numId="30">
    <w:abstractNumId w:val="30"/>
  </w:num>
  <w:num w:numId="31">
    <w:abstractNumId w:val="14"/>
  </w:num>
  <w:num w:numId="32">
    <w:abstractNumId w:val="20"/>
  </w:num>
  <w:num w:numId="33">
    <w:abstractNumId w:val="15"/>
  </w:num>
  <w:num w:numId="34">
    <w:abstractNumId w:val="26"/>
  </w:num>
  <w:num w:numId="35">
    <w:abstractNumId w:val="4"/>
  </w:num>
  <w:num w:numId="36">
    <w:abstractNumId w:val="23"/>
  </w:num>
  <w:num w:numId="37">
    <w:abstractNumId w:val="6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removePersonalInformation/>
  <w:removeDateAndTime/>
  <w:embedSystemFonts/>
  <w:bordersDoNotSurroundHeader/>
  <w:bordersDoNotSurroundFooter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4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yle="mso-position-horizontal:left;mso-position-horizontal-relative:margin;mso-position-vertical-relative:margin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F7D"/>
    <w:rsid w:val="00001957"/>
    <w:rsid w:val="00002117"/>
    <w:rsid w:val="000021E3"/>
    <w:rsid w:val="0000346A"/>
    <w:rsid w:val="00003BDB"/>
    <w:rsid w:val="0001321D"/>
    <w:rsid w:val="00014C1E"/>
    <w:rsid w:val="00014D95"/>
    <w:rsid w:val="00014D9F"/>
    <w:rsid w:val="00020EDC"/>
    <w:rsid w:val="00031EC8"/>
    <w:rsid w:val="00036798"/>
    <w:rsid w:val="0004134B"/>
    <w:rsid w:val="000415A5"/>
    <w:rsid w:val="00047B08"/>
    <w:rsid w:val="00047B16"/>
    <w:rsid w:val="0005150A"/>
    <w:rsid w:val="0005489F"/>
    <w:rsid w:val="00054E2A"/>
    <w:rsid w:val="00062C2D"/>
    <w:rsid w:val="00064D49"/>
    <w:rsid w:val="000679D5"/>
    <w:rsid w:val="000742F0"/>
    <w:rsid w:val="0007477D"/>
    <w:rsid w:val="0007677D"/>
    <w:rsid w:val="00081C31"/>
    <w:rsid w:val="0008397B"/>
    <w:rsid w:val="0008724C"/>
    <w:rsid w:val="00093BAD"/>
    <w:rsid w:val="000949CC"/>
    <w:rsid w:val="00094E42"/>
    <w:rsid w:val="00096217"/>
    <w:rsid w:val="000977E9"/>
    <w:rsid w:val="000A1451"/>
    <w:rsid w:val="000A700C"/>
    <w:rsid w:val="000B0C40"/>
    <w:rsid w:val="000E3A5C"/>
    <w:rsid w:val="000F0593"/>
    <w:rsid w:val="000F11C4"/>
    <w:rsid w:val="000F3FF6"/>
    <w:rsid w:val="000F5F05"/>
    <w:rsid w:val="001047A9"/>
    <w:rsid w:val="0010628F"/>
    <w:rsid w:val="00111072"/>
    <w:rsid w:val="00115042"/>
    <w:rsid w:val="00120D6F"/>
    <w:rsid w:val="00123369"/>
    <w:rsid w:val="00127FF0"/>
    <w:rsid w:val="00136ADE"/>
    <w:rsid w:val="00137FEB"/>
    <w:rsid w:val="00142DE6"/>
    <w:rsid w:val="00150B2E"/>
    <w:rsid w:val="00166928"/>
    <w:rsid w:val="0017120A"/>
    <w:rsid w:val="001716C7"/>
    <w:rsid w:val="001745E8"/>
    <w:rsid w:val="00174F5D"/>
    <w:rsid w:val="00176D5B"/>
    <w:rsid w:val="001874B9"/>
    <w:rsid w:val="00187BC7"/>
    <w:rsid w:val="00194B26"/>
    <w:rsid w:val="001958E8"/>
    <w:rsid w:val="0019726F"/>
    <w:rsid w:val="001A1085"/>
    <w:rsid w:val="001A123B"/>
    <w:rsid w:val="001A6690"/>
    <w:rsid w:val="001A75E5"/>
    <w:rsid w:val="001B711B"/>
    <w:rsid w:val="001D1675"/>
    <w:rsid w:val="001D30DC"/>
    <w:rsid w:val="001E2B8E"/>
    <w:rsid w:val="001F2240"/>
    <w:rsid w:val="001F55A1"/>
    <w:rsid w:val="00201A73"/>
    <w:rsid w:val="00202470"/>
    <w:rsid w:val="00205E9B"/>
    <w:rsid w:val="00212F14"/>
    <w:rsid w:val="0021523D"/>
    <w:rsid w:val="00216BE8"/>
    <w:rsid w:val="00222997"/>
    <w:rsid w:val="00225169"/>
    <w:rsid w:val="002253BF"/>
    <w:rsid w:val="00232E3E"/>
    <w:rsid w:val="00234D7B"/>
    <w:rsid w:val="00235CDC"/>
    <w:rsid w:val="002418C7"/>
    <w:rsid w:val="00241A3B"/>
    <w:rsid w:val="00242ED5"/>
    <w:rsid w:val="00243962"/>
    <w:rsid w:val="00246580"/>
    <w:rsid w:val="00263371"/>
    <w:rsid w:val="0026470F"/>
    <w:rsid w:val="00266053"/>
    <w:rsid w:val="0026627D"/>
    <w:rsid w:val="00273FF2"/>
    <w:rsid w:val="00274AB9"/>
    <w:rsid w:val="00277391"/>
    <w:rsid w:val="00281F7E"/>
    <w:rsid w:val="00283458"/>
    <w:rsid w:val="00290960"/>
    <w:rsid w:val="00291606"/>
    <w:rsid w:val="002A225A"/>
    <w:rsid w:val="002A7218"/>
    <w:rsid w:val="002B6DBF"/>
    <w:rsid w:val="002C41B9"/>
    <w:rsid w:val="002D42BB"/>
    <w:rsid w:val="002D4613"/>
    <w:rsid w:val="002D48FC"/>
    <w:rsid w:val="002D6A08"/>
    <w:rsid w:val="002E3A77"/>
    <w:rsid w:val="002E3C4A"/>
    <w:rsid w:val="002E6F3A"/>
    <w:rsid w:val="0030125A"/>
    <w:rsid w:val="00306510"/>
    <w:rsid w:val="003117DE"/>
    <w:rsid w:val="00312F96"/>
    <w:rsid w:val="00314AE4"/>
    <w:rsid w:val="00316E0D"/>
    <w:rsid w:val="0032060B"/>
    <w:rsid w:val="003222E8"/>
    <w:rsid w:val="00322FEB"/>
    <w:rsid w:val="00324618"/>
    <w:rsid w:val="003467EB"/>
    <w:rsid w:val="00353C5C"/>
    <w:rsid w:val="00363892"/>
    <w:rsid w:val="003731A1"/>
    <w:rsid w:val="0037586D"/>
    <w:rsid w:val="0037673E"/>
    <w:rsid w:val="003800D7"/>
    <w:rsid w:val="0038234A"/>
    <w:rsid w:val="003900FF"/>
    <w:rsid w:val="00390EE4"/>
    <w:rsid w:val="00393486"/>
    <w:rsid w:val="00395FFD"/>
    <w:rsid w:val="00397AA8"/>
    <w:rsid w:val="003B0F32"/>
    <w:rsid w:val="003B12B0"/>
    <w:rsid w:val="003B4F19"/>
    <w:rsid w:val="003B74E6"/>
    <w:rsid w:val="003D77F1"/>
    <w:rsid w:val="003E21FC"/>
    <w:rsid w:val="0040175E"/>
    <w:rsid w:val="00401F20"/>
    <w:rsid w:val="00404192"/>
    <w:rsid w:val="00406CEA"/>
    <w:rsid w:val="00410E90"/>
    <w:rsid w:val="00413E09"/>
    <w:rsid w:val="00413E29"/>
    <w:rsid w:val="00420DEB"/>
    <w:rsid w:val="0042465B"/>
    <w:rsid w:val="00424D0A"/>
    <w:rsid w:val="00425D4A"/>
    <w:rsid w:val="00432542"/>
    <w:rsid w:val="0043468F"/>
    <w:rsid w:val="004358BC"/>
    <w:rsid w:val="004426B4"/>
    <w:rsid w:val="0044376D"/>
    <w:rsid w:val="004519D5"/>
    <w:rsid w:val="0045749C"/>
    <w:rsid w:val="004613E7"/>
    <w:rsid w:val="00465DB1"/>
    <w:rsid w:val="0047168A"/>
    <w:rsid w:val="00481FD2"/>
    <w:rsid w:val="00484797"/>
    <w:rsid w:val="004A432C"/>
    <w:rsid w:val="004A440F"/>
    <w:rsid w:val="004B0E99"/>
    <w:rsid w:val="004C072F"/>
    <w:rsid w:val="004C4A84"/>
    <w:rsid w:val="004D08C4"/>
    <w:rsid w:val="004D103C"/>
    <w:rsid w:val="004D3595"/>
    <w:rsid w:val="004D43E3"/>
    <w:rsid w:val="004E2C2D"/>
    <w:rsid w:val="004F39A1"/>
    <w:rsid w:val="004F69C8"/>
    <w:rsid w:val="005003BC"/>
    <w:rsid w:val="00500923"/>
    <w:rsid w:val="00510BD7"/>
    <w:rsid w:val="005111AC"/>
    <w:rsid w:val="00521232"/>
    <w:rsid w:val="005273C5"/>
    <w:rsid w:val="005301DD"/>
    <w:rsid w:val="00530C2E"/>
    <w:rsid w:val="005318C7"/>
    <w:rsid w:val="00533F7D"/>
    <w:rsid w:val="005354B0"/>
    <w:rsid w:val="00536F6F"/>
    <w:rsid w:val="0054279D"/>
    <w:rsid w:val="00542E26"/>
    <w:rsid w:val="005466DF"/>
    <w:rsid w:val="00550464"/>
    <w:rsid w:val="00552864"/>
    <w:rsid w:val="00554389"/>
    <w:rsid w:val="00560465"/>
    <w:rsid w:val="0056194F"/>
    <w:rsid w:val="005625AE"/>
    <w:rsid w:val="00563176"/>
    <w:rsid w:val="00565E28"/>
    <w:rsid w:val="00565E39"/>
    <w:rsid w:val="00567412"/>
    <w:rsid w:val="005712F9"/>
    <w:rsid w:val="00572984"/>
    <w:rsid w:val="00573FB7"/>
    <w:rsid w:val="005822FA"/>
    <w:rsid w:val="00584DA0"/>
    <w:rsid w:val="005951A3"/>
    <w:rsid w:val="005A10DA"/>
    <w:rsid w:val="005A3EEC"/>
    <w:rsid w:val="005A4465"/>
    <w:rsid w:val="005A4E0F"/>
    <w:rsid w:val="005A58DB"/>
    <w:rsid w:val="005B71B7"/>
    <w:rsid w:val="005C0648"/>
    <w:rsid w:val="005C08F0"/>
    <w:rsid w:val="005C1887"/>
    <w:rsid w:val="005C1BB5"/>
    <w:rsid w:val="005C27A9"/>
    <w:rsid w:val="005C2CC1"/>
    <w:rsid w:val="005C396B"/>
    <w:rsid w:val="005C5639"/>
    <w:rsid w:val="005E0D15"/>
    <w:rsid w:val="005E31F9"/>
    <w:rsid w:val="005E5249"/>
    <w:rsid w:val="005F6936"/>
    <w:rsid w:val="0060533E"/>
    <w:rsid w:val="00605930"/>
    <w:rsid w:val="006074F3"/>
    <w:rsid w:val="00622724"/>
    <w:rsid w:val="00636258"/>
    <w:rsid w:val="0063753F"/>
    <w:rsid w:val="00647F4D"/>
    <w:rsid w:val="00652BDB"/>
    <w:rsid w:val="00657697"/>
    <w:rsid w:val="00681080"/>
    <w:rsid w:val="006855E7"/>
    <w:rsid w:val="0068577B"/>
    <w:rsid w:val="00685DE5"/>
    <w:rsid w:val="006962BA"/>
    <w:rsid w:val="006A253E"/>
    <w:rsid w:val="006A3B33"/>
    <w:rsid w:val="006A75F6"/>
    <w:rsid w:val="006B1A1A"/>
    <w:rsid w:val="006B1F66"/>
    <w:rsid w:val="006B22D0"/>
    <w:rsid w:val="006B3696"/>
    <w:rsid w:val="006B6495"/>
    <w:rsid w:val="006C679D"/>
    <w:rsid w:val="006C7DD2"/>
    <w:rsid w:val="006D0318"/>
    <w:rsid w:val="006D1F7A"/>
    <w:rsid w:val="006D27EC"/>
    <w:rsid w:val="006E1DC6"/>
    <w:rsid w:val="006E265B"/>
    <w:rsid w:val="006E27D1"/>
    <w:rsid w:val="006E328D"/>
    <w:rsid w:val="006F4F7E"/>
    <w:rsid w:val="00701C2D"/>
    <w:rsid w:val="00701F2B"/>
    <w:rsid w:val="0071223C"/>
    <w:rsid w:val="00713129"/>
    <w:rsid w:val="00714B77"/>
    <w:rsid w:val="007231C0"/>
    <w:rsid w:val="007305CE"/>
    <w:rsid w:val="0073474B"/>
    <w:rsid w:val="00737583"/>
    <w:rsid w:val="0075594A"/>
    <w:rsid w:val="00763256"/>
    <w:rsid w:val="0076615D"/>
    <w:rsid w:val="00771770"/>
    <w:rsid w:val="00772991"/>
    <w:rsid w:val="0077321A"/>
    <w:rsid w:val="007818F8"/>
    <w:rsid w:val="00787D87"/>
    <w:rsid w:val="00790C12"/>
    <w:rsid w:val="00793AB9"/>
    <w:rsid w:val="00793D25"/>
    <w:rsid w:val="007943DB"/>
    <w:rsid w:val="00794785"/>
    <w:rsid w:val="007A29EF"/>
    <w:rsid w:val="007A2FEB"/>
    <w:rsid w:val="007A562A"/>
    <w:rsid w:val="007A7550"/>
    <w:rsid w:val="007C026E"/>
    <w:rsid w:val="007C0BE3"/>
    <w:rsid w:val="007C26F5"/>
    <w:rsid w:val="007C625F"/>
    <w:rsid w:val="007D7683"/>
    <w:rsid w:val="007E2185"/>
    <w:rsid w:val="007E29B3"/>
    <w:rsid w:val="007F0E0B"/>
    <w:rsid w:val="007F7DF4"/>
    <w:rsid w:val="008013A0"/>
    <w:rsid w:val="00803CFD"/>
    <w:rsid w:val="00803D79"/>
    <w:rsid w:val="00805974"/>
    <w:rsid w:val="00805A21"/>
    <w:rsid w:val="00806405"/>
    <w:rsid w:val="008072DA"/>
    <w:rsid w:val="008074D7"/>
    <w:rsid w:val="00812460"/>
    <w:rsid w:val="0081322D"/>
    <w:rsid w:val="008226E9"/>
    <w:rsid w:val="00850CD3"/>
    <w:rsid w:val="00851943"/>
    <w:rsid w:val="0085690E"/>
    <w:rsid w:val="008570C7"/>
    <w:rsid w:val="00873E23"/>
    <w:rsid w:val="00874B3A"/>
    <w:rsid w:val="008758B0"/>
    <w:rsid w:val="00880445"/>
    <w:rsid w:val="00885365"/>
    <w:rsid w:val="008935BF"/>
    <w:rsid w:val="008A0C3E"/>
    <w:rsid w:val="008A1D6A"/>
    <w:rsid w:val="008A330A"/>
    <w:rsid w:val="008A3CCF"/>
    <w:rsid w:val="008A4659"/>
    <w:rsid w:val="008A770A"/>
    <w:rsid w:val="008C0BB8"/>
    <w:rsid w:val="008C4B37"/>
    <w:rsid w:val="008D0118"/>
    <w:rsid w:val="008D217C"/>
    <w:rsid w:val="008D45DC"/>
    <w:rsid w:val="008D48F5"/>
    <w:rsid w:val="008D5F32"/>
    <w:rsid w:val="008D6083"/>
    <w:rsid w:val="008E40B4"/>
    <w:rsid w:val="008E4B26"/>
    <w:rsid w:val="008F1AB7"/>
    <w:rsid w:val="008F5470"/>
    <w:rsid w:val="008F5F44"/>
    <w:rsid w:val="00904125"/>
    <w:rsid w:val="0090579C"/>
    <w:rsid w:val="00906DE5"/>
    <w:rsid w:val="00910C51"/>
    <w:rsid w:val="00911ADA"/>
    <w:rsid w:val="009140F2"/>
    <w:rsid w:val="00915170"/>
    <w:rsid w:val="00915F1C"/>
    <w:rsid w:val="009262D5"/>
    <w:rsid w:val="0092640B"/>
    <w:rsid w:val="0092794B"/>
    <w:rsid w:val="00930C33"/>
    <w:rsid w:val="009340C3"/>
    <w:rsid w:val="00936707"/>
    <w:rsid w:val="0094757A"/>
    <w:rsid w:val="0095664B"/>
    <w:rsid w:val="009712BB"/>
    <w:rsid w:val="0097381F"/>
    <w:rsid w:val="00973909"/>
    <w:rsid w:val="00995990"/>
    <w:rsid w:val="00996886"/>
    <w:rsid w:val="009A14E2"/>
    <w:rsid w:val="009A5A3A"/>
    <w:rsid w:val="009A630F"/>
    <w:rsid w:val="009B5D05"/>
    <w:rsid w:val="009B6BF8"/>
    <w:rsid w:val="009B7EDE"/>
    <w:rsid w:val="009C2E23"/>
    <w:rsid w:val="009C407C"/>
    <w:rsid w:val="009C48CE"/>
    <w:rsid w:val="009C6057"/>
    <w:rsid w:val="009D3F8E"/>
    <w:rsid w:val="009D5FC3"/>
    <w:rsid w:val="009F2481"/>
    <w:rsid w:val="009F334E"/>
    <w:rsid w:val="00A00488"/>
    <w:rsid w:val="00A02873"/>
    <w:rsid w:val="00A056E6"/>
    <w:rsid w:val="00A05C9F"/>
    <w:rsid w:val="00A07717"/>
    <w:rsid w:val="00A12120"/>
    <w:rsid w:val="00A1324A"/>
    <w:rsid w:val="00A206DC"/>
    <w:rsid w:val="00A20F57"/>
    <w:rsid w:val="00A2279F"/>
    <w:rsid w:val="00A24B7E"/>
    <w:rsid w:val="00A25BB8"/>
    <w:rsid w:val="00A30E4D"/>
    <w:rsid w:val="00A31DB5"/>
    <w:rsid w:val="00A32E74"/>
    <w:rsid w:val="00A32EAC"/>
    <w:rsid w:val="00A3305B"/>
    <w:rsid w:val="00A34D99"/>
    <w:rsid w:val="00A500C5"/>
    <w:rsid w:val="00A5216D"/>
    <w:rsid w:val="00A60D16"/>
    <w:rsid w:val="00A6360D"/>
    <w:rsid w:val="00A642A3"/>
    <w:rsid w:val="00A66965"/>
    <w:rsid w:val="00A836FB"/>
    <w:rsid w:val="00A83A67"/>
    <w:rsid w:val="00A84B51"/>
    <w:rsid w:val="00A90538"/>
    <w:rsid w:val="00A92216"/>
    <w:rsid w:val="00A94CA4"/>
    <w:rsid w:val="00A94D00"/>
    <w:rsid w:val="00A9708C"/>
    <w:rsid w:val="00AA6A5D"/>
    <w:rsid w:val="00AB154E"/>
    <w:rsid w:val="00AB22E2"/>
    <w:rsid w:val="00AB233C"/>
    <w:rsid w:val="00AB53B0"/>
    <w:rsid w:val="00AB6B24"/>
    <w:rsid w:val="00AC076E"/>
    <w:rsid w:val="00AC112A"/>
    <w:rsid w:val="00AC1389"/>
    <w:rsid w:val="00AC184D"/>
    <w:rsid w:val="00AC5AB1"/>
    <w:rsid w:val="00AC7371"/>
    <w:rsid w:val="00AC75FA"/>
    <w:rsid w:val="00AD330F"/>
    <w:rsid w:val="00AE41A5"/>
    <w:rsid w:val="00AE7602"/>
    <w:rsid w:val="00AF04EB"/>
    <w:rsid w:val="00AF1981"/>
    <w:rsid w:val="00B01ED8"/>
    <w:rsid w:val="00B021FE"/>
    <w:rsid w:val="00B03CC8"/>
    <w:rsid w:val="00B04A38"/>
    <w:rsid w:val="00B06574"/>
    <w:rsid w:val="00B1566E"/>
    <w:rsid w:val="00B2070A"/>
    <w:rsid w:val="00B23C0A"/>
    <w:rsid w:val="00B24571"/>
    <w:rsid w:val="00B31E9E"/>
    <w:rsid w:val="00B465BA"/>
    <w:rsid w:val="00B503C4"/>
    <w:rsid w:val="00B54250"/>
    <w:rsid w:val="00B55AB9"/>
    <w:rsid w:val="00B55C67"/>
    <w:rsid w:val="00B56FA4"/>
    <w:rsid w:val="00B6424B"/>
    <w:rsid w:val="00B657C2"/>
    <w:rsid w:val="00B65B4F"/>
    <w:rsid w:val="00B7326F"/>
    <w:rsid w:val="00B7406F"/>
    <w:rsid w:val="00B74203"/>
    <w:rsid w:val="00B75FAF"/>
    <w:rsid w:val="00B76718"/>
    <w:rsid w:val="00B869ED"/>
    <w:rsid w:val="00B91DEA"/>
    <w:rsid w:val="00B93CE0"/>
    <w:rsid w:val="00B954C5"/>
    <w:rsid w:val="00BA20BD"/>
    <w:rsid w:val="00BA6275"/>
    <w:rsid w:val="00BB2244"/>
    <w:rsid w:val="00BB5425"/>
    <w:rsid w:val="00BC21A9"/>
    <w:rsid w:val="00BC61C4"/>
    <w:rsid w:val="00BC7365"/>
    <w:rsid w:val="00BE1369"/>
    <w:rsid w:val="00BE1832"/>
    <w:rsid w:val="00BE18DC"/>
    <w:rsid w:val="00BE2347"/>
    <w:rsid w:val="00BE5097"/>
    <w:rsid w:val="00BE561E"/>
    <w:rsid w:val="00BE7D09"/>
    <w:rsid w:val="00BF0ADD"/>
    <w:rsid w:val="00BF3EC7"/>
    <w:rsid w:val="00BF5A33"/>
    <w:rsid w:val="00C04DA3"/>
    <w:rsid w:val="00C1123D"/>
    <w:rsid w:val="00C11D39"/>
    <w:rsid w:val="00C13FC9"/>
    <w:rsid w:val="00C17B73"/>
    <w:rsid w:val="00C22A83"/>
    <w:rsid w:val="00C273D2"/>
    <w:rsid w:val="00C30D00"/>
    <w:rsid w:val="00C35A72"/>
    <w:rsid w:val="00C36597"/>
    <w:rsid w:val="00C468C5"/>
    <w:rsid w:val="00C46D3D"/>
    <w:rsid w:val="00C51076"/>
    <w:rsid w:val="00C51969"/>
    <w:rsid w:val="00C54889"/>
    <w:rsid w:val="00C65D59"/>
    <w:rsid w:val="00C70CB7"/>
    <w:rsid w:val="00C775A8"/>
    <w:rsid w:val="00C83B83"/>
    <w:rsid w:val="00C92E0C"/>
    <w:rsid w:val="00CA0962"/>
    <w:rsid w:val="00CB3057"/>
    <w:rsid w:val="00CB7BF4"/>
    <w:rsid w:val="00CC2E1F"/>
    <w:rsid w:val="00CC58A0"/>
    <w:rsid w:val="00CC7659"/>
    <w:rsid w:val="00CD4A67"/>
    <w:rsid w:val="00CE09BC"/>
    <w:rsid w:val="00CE236C"/>
    <w:rsid w:val="00CE4D57"/>
    <w:rsid w:val="00CF120F"/>
    <w:rsid w:val="00CF1898"/>
    <w:rsid w:val="00D051DB"/>
    <w:rsid w:val="00D07599"/>
    <w:rsid w:val="00D21291"/>
    <w:rsid w:val="00D252EB"/>
    <w:rsid w:val="00D26002"/>
    <w:rsid w:val="00D2794E"/>
    <w:rsid w:val="00D31AF5"/>
    <w:rsid w:val="00D3355D"/>
    <w:rsid w:val="00D53E72"/>
    <w:rsid w:val="00D570E5"/>
    <w:rsid w:val="00D60B7D"/>
    <w:rsid w:val="00D638BD"/>
    <w:rsid w:val="00D66644"/>
    <w:rsid w:val="00D67BCB"/>
    <w:rsid w:val="00D731C3"/>
    <w:rsid w:val="00D732D7"/>
    <w:rsid w:val="00D736B3"/>
    <w:rsid w:val="00D804FE"/>
    <w:rsid w:val="00D96E6B"/>
    <w:rsid w:val="00DA221B"/>
    <w:rsid w:val="00DA35E2"/>
    <w:rsid w:val="00DA6962"/>
    <w:rsid w:val="00DB57F2"/>
    <w:rsid w:val="00DB69DA"/>
    <w:rsid w:val="00DC0A96"/>
    <w:rsid w:val="00DC2CC4"/>
    <w:rsid w:val="00DD3248"/>
    <w:rsid w:val="00DE4D79"/>
    <w:rsid w:val="00DE6495"/>
    <w:rsid w:val="00DF031C"/>
    <w:rsid w:val="00DF3207"/>
    <w:rsid w:val="00DF3AF2"/>
    <w:rsid w:val="00DF782D"/>
    <w:rsid w:val="00E05312"/>
    <w:rsid w:val="00E06B87"/>
    <w:rsid w:val="00E121BD"/>
    <w:rsid w:val="00E15371"/>
    <w:rsid w:val="00E16737"/>
    <w:rsid w:val="00E24FD3"/>
    <w:rsid w:val="00E314F1"/>
    <w:rsid w:val="00E3550C"/>
    <w:rsid w:val="00E405AC"/>
    <w:rsid w:val="00E4376E"/>
    <w:rsid w:val="00E44842"/>
    <w:rsid w:val="00E476C5"/>
    <w:rsid w:val="00E6000A"/>
    <w:rsid w:val="00E64633"/>
    <w:rsid w:val="00E65119"/>
    <w:rsid w:val="00E66995"/>
    <w:rsid w:val="00E77294"/>
    <w:rsid w:val="00E84636"/>
    <w:rsid w:val="00E91D26"/>
    <w:rsid w:val="00EA0A5B"/>
    <w:rsid w:val="00EA6EBD"/>
    <w:rsid w:val="00EB1049"/>
    <w:rsid w:val="00EB5046"/>
    <w:rsid w:val="00EB5453"/>
    <w:rsid w:val="00EB7102"/>
    <w:rsid w:val="00EB7D7E"/>
    <w:rsid w:val="00EC3D52"/>
    <w:rsid w:val="00EC4B10"/>
    <w:rsid w:val="00EC5730"/>
    <w:rsid w:val="00EC5F2E"/>
    <w:rsid w:val="00ED4BD0"/>
    <w:rsid w:val="00ED541D"/>
    <w:rsid w:val="00ED5CDE"/>
    <w:rsid w:val="00ED7F2C"/>
    <w:rsid w:val="00EE28B9"/>
    <w:rsid w:val="00EE4D17"/>
    <w:rsid w:val="00EE6FE0"/>
    <w:rsid w:val="00F000A3"/>
    <w:rsid w:val="00F02EE1"/>
    <w:rsid w:val="00F030EC"/>
    <w:rsid w:val="00F1162A"/>
    <w:rsid w:val="00F17747"/>
    <w:rsid w:val="00F2021F"/>
    <w:rsid w:val="00F21AEA"/>
    <w:rsid w:val="00F21B5A"/>
    <w:rsid w:val="00F25B83"/>
    <w:rsid w:val="00F30E8C"/>
    <w:rsid w:val="00F3253A"/>
    <w:rsid w:val="00F41DD9"/>
    <w:rsid w:val="00F42FA3"/>
    <w:rsid w:val="00F52359"/>
    <w:rsid w:val="00F526EB"/>
    <w:rsid w:val="00F54908"/>
    <w:rsid w:val="00F57BF0"/>
    <w:rsid w:val="00F64953"/>
    <w:rsid w:val="00F70B05"/>
    <w:rsid w:val="00F73952"/>
    <w:rsid w:val="00F74E5A"/>
    <w:rsid w:val="00F805E1"/>
    <w:rsid w:val="00F82252"/>
    <w:rsid w:val="00F840DE"/>
    <w:rsid w:val="00F8514B"/>
    <w:rsid w:val="00F91360"/>
    <w:rsid w:val="00FA1B0F"/>
    <w:rsid w:val="00FA53F7"/>
    <w:rsid w:val="00FB0E6D"/>
    <w:rsid w:val="00FC1E48"/>
    <w:rsid w:val="00FC3D4E"/>
    <w:rsid w:val="00FC4E99"/>
    <w:rsid w:val="00FC78C9"/>
    <w:rsid w:val="00FD17C1"/>
    <w:rsid w:val="00FD2A91"/>
    <w:rsid w:val="00FE0571"/>
    <w:rsid w:val="00FE1082"/>
    <w:rsid w:val="00FE14AF"/>
    <w:rsid w:val="00FE180B"/>
    <w:rsid w:val="00FE19C5"/>
    <w:rsid w:val="00FE21A9"/>
    <w:rsid w:val="00FE70E5"/>
    <w:rsid w:val="00FF2193"/>
    <w:rsid w:val="00FF4A0F"/>
    <w:rsid w:val="00FF5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left;mso-position-horizontal-relative:margin;mso-position-vertical-relative:margin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autoSpaceDE w:val="0"/>
      <w:adjustRightInd w:val="0"/>
      <w:snapToGrid w:val="0"/>
      <w:spacing w:line="360" w:lineRule="auto"/>
      <w:ind w:firstLine="482"/>
      <w:jc w:val="both"/>
    </w:pPr>
    <w:rPr>
      <w:rFonts w:ascii="宋体" w:hAnsi="宋体" w:cs="宋体"/>
      <w:snapToGrid w:val="0"/>
      <w:sz w:val="24"/>
      <w:szCs w:val="24"/>
    </w:rPr>
  </w:style>
  <w:style w:type="paragraph" w:styleId="1">
    <w:name w:val="heading 1"/>
    <w:next w:val="a0"/>
    <w:qFormat/>
    <w:pPr>
      <w:keepNext/>
      <w:keepLines/>
      <w:numPr>
        <w:numId w:val="2"/>
      </w:numPr>
      <w:autoSpaceDE w:val="0"/>
      <w:autoSpaceDN w:val="0"/>
      <w:adjustRightInd w:val="0"/>
      <w:snapToGrid w:val="0"/>
      <w:spacing w:beforeLines="100" w:before="100" w:afterLines="100" w:after="100" w:line="360" w:lineRule="auto"/>
      <w:outlineLvl w:val="0"/>
    </w:pPr>
    <w:rPr>
      <w:rFonts w:eastAsia="黑体" w:cs="宋体"/>
      <w:b/>
      <w:snapToGrid w:val="0"/>
      <w:color w:val="000000"/>
      <w:sz w:val="36"/>
      <w:szCs w:val="36"/>
    </w:rPr>
  </w:style>
  <w:style w:type="paragraph" w:styleId="2">
    <w:name w:val="heading 2"/>
    <w:next w:val="a0"/>
    <w:qFormat/>
    <w:pPr>
      <w:keepNext/>
      <w:keepLines/>
      <w:numPr>
        <w:ilvl w:val="1"/>
        <w:numId w:val="2"/>
      </w:numPr>
      <w:autoSpaceDE w:val="0"/>
      <w:autoSpaceDN w:val="0"/>
      <w:adjustRightInd w:val="0"/>
      <w:snapToGrid w:val="0"/>
      <w:spacing w:beforeLines="50" w:before="50" w:afterLines="50" w:after="50" w:line="360" w:lineRule="auto"/>
      <w:outlineLvl w:val="1"/>
    </w:pPr>
    <w:rPr>
      <w:rFonts w:ascii="Times" w:eastAsia="黑体" w:hAnsi="Times" w:cs="宋体"/>
      <w:b/>
      <w:snapToGrid w:val="0"/>
      <w:color w:val="000000"/>
      <w:sz w:val="32"/>
      <w:szCs w:val="32"/>
    </w:rPr>
  </w:style>
  <w:style w:type="paragraph" w:styleId="3">
    <w:name w:val="heading 3"/>
    <w:next w:val="a0"/>
    <w:qFormat/>
    <w:pPr>
      <w:keepNext/>
      <w:keepLines/>
      <w:numPr>
        <w:ilvl w:val="2"/>
        <w:numId w:val="2"/>
      </w:numPr>
      <w:adjustRightInd w:val="0"/>
      <w:snapToGrid w:val="0"/>
      <w:spacing w:beforeLines="50" w:before="50" w:line="360" w:lineRule="auto"/>
      <w:outlineLvl w:val="2"/>
    </w:pPr>
    <w:rPr>
      <w:rFonts w:eastAsia="黑体" w:cs="宋体"/>
      <w:b/>
      <w:snapToGrid w:val="0"/>
      <w:sz w:val="28"/>
      <w:szCs w:val="28"/>
    </w:rPr>
  </w:style>
  <w:style w:type="paragraph" w:styleId="4">
    <w:name w:val="heading 4"/>
    <w:next w:val="a0"/>
    <w:qFormat/>
    <w:pPr>
      <w:keepNext/>
      <w:keepLines/>
      <w:numPr>
        <w:ilvl w:val="3"/>
        <w:numId w:val="2"/>
      </w:numPr>
      <w:autoSpaceDE w:val="0"/>
      <w:autoSpaceDN w:val="0"/>
      <w:adjustRightInd w:val="0"/>
      <w:snapToGrid w:val="0"/>
      <w:spacing w:beforeLines="50" w:before="50" w:line="360" w:lineRule="auto"/>
      <w:outlineLvl w:val="3"/>
    </w:pPr>
    <w:rPr>
      <w:rFonts w:cs="宋体"/>
      <w:b/>
      <w:snapToGrid w:val="0"/>
      <w:color w:val="000000"/>
      <w:sz w:val="24"/>
      <w:szCs w:val="24"/>
    </w:rPr>
  </w:style>
  <w:style w:type="paragraph" w:styleId="5">
    <w:name w:val="heading 5"/>
    <w:next w:val="a0"/>
    <w:qFormat/>
    <w:pPr>
      <w:keepNext/>
      <w:keepLines/>
      <w:numPr>
        <w:ilvl w:val="4"/>
        <w:numId w:val="2"/>
      </w:numPr>
      <w:adjustRightInd w:val="0"/>
      <w:snapToGrid w:val="0"/>
      <w:spacing w:beforeLines="50" w:before="50" w:line="360" w:lineRule="auto"/>
      <w:outlineLvl w:val="4"/>
    </w:pPr>
    <w:rPr>
      <w:rFonts w:cs="宋体"/>
      <w:b/>
      <w:snapToGrid w:val="0"/>
      <w:sz w:val="24"/>
      <w:szCs w:val="24"/>
    </w:rPr>
  </w:style>
  <w:style w:type="paragraph" w:styleId="6">
    <w:name w:val="heading 6"/>
    <w:next w:val="a0"/>
    <w:qFormat/>
    <w:pPr>
      <w:keepNext/>
      <w:keepLines/>
      <w:numPr>
        <w:ilvl w:val="5"/>
        <w:numId w:val="2"/>
      </w:numPr>
      <w:adjustRightInd w:val="0"/>
      <w:snapToGrid w:val="0"/>
      <w:spacing w:beforeLines="50" w:before="50" w:line="360" w:lineRule="auto"/>
      <w:outlineLvl w:val="5"/>
    </w:pPr>
    <w:rPr>
      <w:rFonts w:cs="宋体"/>
      <w:b/>
      <w:snapToGrid w:val="0"/>
      <w:sz w:val="24"/>
      <w:szCs w:val="24"/>
    </w:rPr>
  </w:style>
  <w:style w:type="paragraph" w:styleId="7">
    <w:name w:val="heading 7"/>
    <w:next w:val="a0"/>
    <w:qFormat/>
    <w:pPr>
      <w:keepNext/>
      <w:keepLines/>
      <w:adjustRightInd w:val="0"/>
      <w:snapToGrid w:val="0"/>
      <w:spacing w:beforeLines="50" w:before="50" w:line="360" w:lineRule="auto"/>
      <w:ind w:left="482"/>
      <w:outlineLvl w:val="6"/>
    </w:pPr>
    <w:rPr>
      <w:rFonts w:cs="宋体"/>
      <w:b/>
      <w:snapToGrid w:val="0"/>
      <w:sz w:val="24"/>
      <w:szCs w:val="24"/>
    </w:rPr>
  </w:style>
  <w:style w:type="paragraph" w:styleId="8">
    <w:name w:val="heading 8"/>
    <w:basedOn w:val="7"/>
    <w:next w:val="a0"/>
    <w:qFormat/>
    <w:pPr>
      <w:ind w:left="964"/>
      <w:outlineLvl w:val="7"/>
    </w:pPr>
    <w:rPr>
      <w:rFonts w:ascii="Arial" w:hAnsi="Arial"/>
    </w:rPr>
  </w:style>
  <w:style w:type="paragraph" w:styleId="9">
    <w:name w:val="heading 9"/>
    <w:basedOn w:val="8"/>
    <w:next w:val="a0"/>
    <w:qFormat/>
    <w:pPr>
      <w:ind w:left="1446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next w:val="a0"/>
    <w:qFormat/>
    <w:pPr>
      <w:adjustRightInd w:val="0"/>
      <w:snapToGrid w:val="0"/>
      <w:spacing w:beforeLines="100" w:before="100" w:afterLines="100" w:after="100" w:line="360" w:lineRule="auto"/>
      <w:jc w:val="center"/>
      <w:outlineLvl w:val="0"/>
    </w:pPr>
    <w:rPr>
      <w:rFonts w:eastAsia="黑体" w:cs="Arial"/>
      <w:b/>
      <w:bCs/>
      <w:snapToGrid w:val="0"/>
      <w:spacing w:val="20"/>
      <w:sz w:val="36"/>
      <w:szCs w:val="36"/>
    </w:rPr>
  </w:style>
  <w:style w:type="paragraph" w:customStyle="1" w:styleId="a">
    <w:name w:val="图"/>
    <w:next w:val="a0"/>
    <w:autoRedefine/>
    <w:pPr>
      <w:numPr>
        <w:numId w:val="1"/>
      </w:numPr>
      <w:jc w:val="center"/>
    </w:pPr>
    <w:rPr>
      <w:rFonts w:ascii="黑体" w:eastAsia="黑体" w:hAnsi="宋体" w:cs="宋体"/>
      <w:b/>
      <w:snapToGrid w:val="0"/>
      <w:color w:val="000000"/>
      <w:sz w:val="21"/>
      <w:szCs w:val="21"/>
    </w:rPr>
  </w:style>
  <w:style w:type="paragraph" w:customStyle="1" w:styleId="a5">
    <w:name w:val="封面副标题"/>
    <w:pPr>
      <w:adjustRightInd w:val="0"/>
      <w:snapToGrid w:val="0"/>
      <w:spacing w:before="400" w:after="400"/>
      <w:jc w:val="center"/>
    </w:pPr>
    <w:rPr>
      <w:rFonts w:eastAsia="黑体" w:cs="宋体"/>
      <w:b/>
      <w:snapToGrid w:val="0"/>
      <w:spacing w:val="20"/>
      <w:sz w:val="52"/>
      <w:szCs w:val="52"/>
    </w:rPr>
  </w:style>
  <w:style w:type="paragraph" w:styleId="a6">
    <w:name w:val="table of figures"/>
    <w:basedOn w:val="a0"/>
    <w:next w:val="a0"/>
    <w:autoRedefine/>
    <w:semiHidden/>
    <w:pPr>
      <w:ind w:leftChars="200" w:left="200" w:hangingChars="200" w:hanging="200"/>
    </w:pPr>
    <w:rPr>
      <w:sz w:val="21"/>
    </w:rPr>
  </w:style>
  <w:style w:type="paragraph" w:customStyle="1" w:styleId="a7">
    <w:name w:val="封面主标题"/>
    <w:next w:val="a5"/>
    <w:pPr>
      <w:adjustRightInd w:val="0"/>
      <w:snapToGrid w:val="0"/>
      <w:spacing w:before="2400" w:after="400"/>
      <w:jc w:val="center"/>
    </w:pPr>
    <w:rPr>
      <w:rFonts w:eastAsia="黑体" w:cs="宋体"/>
      <w:b/>
      <w:snapToGrid w:val="0"/>
      <w:spacing w:val="20"/>
      <w:sz w:val="72"/>
      <w:szCs w:val="72"/>
    </w:rPr>
  </w:style>
  <w:style w:type="paragraph" w:customStyle="1" w:styleId="a8">
    <w:name w:val="封面落款"/>
    <w:pPr>
      <w:adjustRightInd w:val="0"/>
      <w:snapToGrid w:val="0"/>
      <w:spacing w:line="360" w:lineRule="auto"/>
      <w:jc w:val="center"/>
    </w:pPr>
    <w:rPr>
      <w:rFonts w:eastAsia="楷体_GB2312"/>
      <w:b/>
      <w:snapToGrid w:val="0"/>
      <w:color w:val="000000"/>
      <w:spacing w:val="60"/>
      <w:sz w:val="30"/>
      <w:szCs w:val="30"/>
    </w:rPr>
  </w:style>
  <w:style w:type="paragraph" w:customStyle="1" w:styleId="a9">
    <w:name w:val="表格"/>
    <w:pPr>
      <w:adjustRightInd w:val="0"/>
      <w:snapToGrid w:val="0"/>
      <w:jc w:val="both"/>
    </w:pPr>
    <w:rPr>
      <w:rFonts w:ascii="Arial" w:hAnsi="Arial"/>
      <w:snapToGrid w:val="0"/>
      <w:sz w:val="18"/>
      <w:szCs w:val="18"/>
    </w:rPr>
  </w:style>
  <w:style w:type="paragraph" w:customStyle="1" w:styleId="aa">
    <w:name w:val="说明"/>
    <w:pPr>
      <w:adjustRightInd w:val="0"/>
      <w:snapToGrid w:val="0"/>
      <w:spacing w:beforeLines="50" w:before="50" w:line="360" w:lineRule="auto"/>
      <w:ind w:left="300" w:hangingChars="300" w:hanging="300"/>
    </w:pPr>
    <w:rPr>
      <w:rFonts w:cs="宋体"/>
      <w:b/>
      <w:snapToGrid w:val="0"/>
      <w:sz w:val="24"/>
      <w:szCs w:val="24"/>
    </w:rPr>
  </w:style>
  <w:style w:type="paragraph" w:styleId="ab">
    <w:name w:val="footer"/>
    <w:pPr>
      <w:pBdr>
        <w:top w:val="single" w:sz="4" w:space="1" w:color="auto"/>
      </w:pBdr>
      <w:adjustRightInd w:val="0"/>
      <w:snapToGrid w:val="0"/>
      <w:jc w:val="center"/>
    </w:pPr>
    <w:rPr>
      <w:snapToGrid w:val="0"/>
      <w:sz w:val="18"/>
      <w:szCs w:val="18"/>
    </w:rPr>
  </w:style>
  <w:style w:type="paragraph" w:styleId="10">
    <w:name w:val="toc 1"/>
    <w:next w:val="a0"/>
    <w:uiPriority w:val="39"/>
    <w:pPr>
      <w:adjustRightInd w:val="0"/>
      <w:snapToGrid w:val="0"/>
      <w:spacing w:before="120" w:after="120"/>
    </w:pPr>
    <w:rPr>
      <w:rFonts w:ascii="Times" w:hAnsi="Times"/>
      <w:b/>
      <w:caps/>
      <w:snapToGrid w:val="0"/>
    </w:rPr>
  </w:style>
  <w:style w:type="paragraph" w:styleId="20">
    <w:name w:val="toc 2"/>
    <w:basedOn w:val="a0"/>
    <w:next w:val="a0"/>
    <w:uiPriority w:val="39"/>
    <w:pPr>
      <w:spacing w:before="60" w:after="60" w:line="240" w:lineRule="auto"/>
      <w:ind w:left="692" w:hanging="482"/>
      <w:jc w:val="left"/>
    </w:pPr>
    <w:rPr>
      <w:rFonts w:ascii="Times" w:hAnsi="Times"/>
      <w:smallCaps/>
      <w:sz w:val="20"/>
    </w:rPr>
  </w:style>
  <w:style w:type="paragraph" w:styleId="30">
    <w:name w:val="toc 3"/>
    <w:basedOn w:val="a0"/>
    <w:next w:val="a0"/>
    <w:uiPriority w:val="39"/>
    <w:pPr>
      <w:spacing w:line="240" w:lineRule="auto"/>
      <w:ind w:left="902" w:hanging="482"/>
      <w:jc w:val="left"/>
    </w:pPr>
    <w:rPr>
      <w:rFonts w:ascii="Times" w:hAnsi="Times"/>
      <w:sz w:val="20"/>
    </w:rPr>
  </w:style>
  <w:style w:type="paragraph" w:styleId="40">
    <w:name w:val="toc 4"/>
    <w:basedOn w:val="a0"/>
    <w:next w:val="a0"/>
    <w:autoRedefine/>
    <w:semiHidden/>
    <w:pPr>
      <w:ind w:leftChars="600" w:left="1260"/>
    </w:pPr>
  </w:style>
  <w:style w:type="paragraph" w:styleId="50">
    <w:name w:val="toc 5"/>
    <w:basedOn w:val="a0"/>
    <w:next w:val="a0"/>
    <w:autoRedefine/>
    <w:semiHidden/>
    <w:pPr>
      <w:ind w:leftChars="800" w:left="1680"/>
    </w:pPr>
  </w:style>
  <w:style w:type="paragraph" w:styleId="60">
    <w:name w:val="toc 6"/>
    <w:basedOn w:val="a0"/>
    <w:next w:val="a0"/>
    <w:autoRedefine/>
    <w:semiHidden/>
    <w:pPr>
      <w:ind w:leftChars="1000" w:left="2100"/>
    </w:pPr>
  </w:style>
  <w:style w:type="paragraph" w:styleId="70">
    <w:name w:val="toc 7"/>
    <w:basedOn w:val="a0"/>
    <w:next w:val="a0"/>
    <w:autoRedefine/>
    <w:semiHidden/>
    <w:pPr>
      <w:ind w:leftChars="1200" w:left="2520"/>
    </w:pPr>
  </w:style>
  <w:style w:type="paragraph" w:styleId="80">
    <w:name w:val="toc 8"/>
    <w:basedOn w:val="a0"/>
    <w:next w:val="a0"/>
    <w:autoRedefine/>
    <w:semiHidden/>
    <w:pPr>
      <w:ind w:leftChars="1400" w:left="2940"/>
    </w:pPr>
  </w:style>
  <w:style w:type="paragraph" w:styleId="90">
    <w:name w:val="toc 9"/>
    <w:basedOn w:val="a0"/>
    <w:next w:val="a0"/>
    <w:autoRedefine/>
    <w:semiHidden/>
    <w:pPr>
      <w:ind w:leftChars="1600" w:left="3360"/>
    </w:pPr>
  </w:style>
  <w:style w:type="character" w:styleId="ac">
    <w:name w:val="Hyperlink"/>
    <w:basedOn w:val="a1"/>
    <w:uiPriority w:val="99"/>
    <w:rPr>
      <w:color w:val="0000FF"/>
      <w:u w:val="single"/>
    </w:rPr>
  </w:style>
  <w:style w:type="paragraph" w:styleId="ad">
    <w:name w:val="Balloon Text"/>
    <w:basedOn w:val="a0"/>
    <w:semiHidden/>
    <w:rPr>
      <w:sz w:val="18"/>
      <w:szCs w:val="18"/>
    </w:rPr>
  </w:style>
  <w:style w:type="paragraph" w:styleId="11">
    <w:name w:val="index 1"/>
    <w:basedOn w:val="a0"/>
    <w:next w:val="a0"/>
    <w:autoRedefine/>
    <w:semiHidden/>
  </w:style>
  <w:style w:type="paragraph" w:styleId="21">
    <w:name w:val="index 2"/>
    <w:basedOn w:val="a0"/>
    <w:next w:val="a0"/>
    <w:autoRedefine/>
    <w:semiHidden/>
    <w:pPr>
      <w:ind w:leftChars="200" w:left="200"/>
    </w:pPr>
  </w:style>
  <w:style w:type="paragraph" w:styleId="31">
    <w:name w:val="index 3"/>
    <w:basedOn w:val="a0"/>
    <w:next w:val="a0"/>
    <w:autoRedefine/>
    <w:semiHidden/>
    <w:pPr>
      <w:ind w:leftChars="400" w:left="400"/>
    </w:pPr>
  </w:style>
  <w:style w:type="paragraph" w:styleId="41">
    <w:name w:val="index 4"/>
    <w:basedOn w:val="a0"/>
    <w:next w:val="a0"/>
    <w:autoRedefine/>
    <w:semiHidden/>
    <w:pPr>
      <w:ind w:leftChars="600" w:left="600"/>
    </w:pPr>
  </w:style>
  <w:style w:type="paragraph" w:styleId="51">
    <w:name w:val="index 5"/>
    <w:basedOn w:val="a0"/>
    <w:next w:val="a0"/>
    <w:autoRedefine/>
    <w:semiHidden/>
    <w:pPr>
      <w:ind w:leftChars="800" w:left="800"/>
    </w:pPr>
  </w:style>
  <w:style w:type="paragraph" w:styleId="61">
    <w:name w:val="index 6"/>
    <w:basedOn w:val="a0"/>
    <w:next w:val="a0"/>
    <w:autoRedefine/>
    <w:semiHidden/>
    <w:pPr>
      <w:ind w:leftChars="1000" w:left="1000"/>
    </w:pPr>
  </w:style>
  <w:style w:type="paragraph" w:styleId="71">
    <w:name w:val="index 7"/>
    <w:basedOn w:val="a0"/>
    <w:next w:val="a0"/>
    <w:autoRedefine/>
    <w:semiHidden/>
    <w:pPr>
      <w:ind w:leftChars="1200" w:left="1200"/>
    </w:pPr>
  </w:style>
  <w:style w:type="paragraph" w:styleId="81">
    <w:name w:val="index 8"/>
    <w:basedOn w:val="a0"/>
    <w:next w:val="a0"/>
    <w:autoRedefine/>
    <w:semiHidden/>
    <w:pPr>
      <w:ind w:leftChars="1400" w:left="1400"/>
    </w:pPr>
  </w:style>
  <w:style w:type="paragraph" w:styleId="91">
    <w:name w:val="index 9"/>
    <w:basedOn w:val="a0"/>
    <w:next w:val="a0"/>
    <w:autoRedefine/>
    <w:semiHidden/>
    <w:pPr>
      <w:ind w:leftChars="1600" w:left="1600"/>
    </w:pPr>
  </w:style>
  <w:style w:type="paragraph" w:styleId="ae">
    <w:name w:val="header"/>
    <w:pPr>
      <w:pBdr>
        <w:bottom w:val="single" w:sz="6" w:space="1" w:color="auto"/>
      </w:pBdr>
      <w:adjustRightInd w:val="0"/>
      <w:snapToGrid w:val="0"/>
      <w:jc w:val="center"/>
    </w:pPr>
    <w:rPr>
      <w:rFonts w:cs="宋体"/>
      <w:snapToGrid w:val="0"/>
      <w:sz w:val="21"/>
      <w:szCs w:val="21"/>
    </w:rPr>
  </w:style>
  <w:style w:type="paragraph" w:customStyle="1" w:styleId="111">
    <w:name w:val="样式 标题 1 + 段前: 1 行 段后: 1 行"/>
    <w:basedOn w:val="1"/>
    <w:pPr>
      <w:pageBreakBefore/>
      <w:numPr>
        <w:numId w:val="0"/>
      </w:numPr>
    </w:pPr>
    <w:rPr>
      <w:bCs/>
      <w:szCs w:val="20"/>
    </w:rPr>
  </w:style>
  <w:style w:type="paragraph" w:customStyle="1" w:styleId="af">
    <w:name w:val="封面项目名称"/>
    <w:next w:val="a0"/>
    <w:pPr>
      <w:adjustRightInd w:val="0"/>
      <w:snapToGrid w:val="0"/>
      <w:spacing w:after="5200"/>
      <w:jc w:val="center"/>
    </w:pPr>
    <w:rPr>
      <w:rFonts w:eastAsia="黑体" w:cs="宋体"/>
      <w:b/>
      <w:snapToGrid w:val="0"/>
      <w:spacing w:val="20"/>
      <w:sz w:val="44"/>
      <w:szCs w:val="52"/>
    </w:rPr>
  </w:style>
  <w:style w:type="table" w:customStyle="1" w:styleId="af0">
    <w:name w:val="表格样式"/>
    <w:basedOn w:val="a2"/>
    <w:pPr>
      <w:adjustRightInd w:val="0"/>
      <w:snapToGrid w:val="0"/>
      <w:jc w:val="both"/>
    </w:pPr>
    <w:rPr>
      <w:snapToGrid w:val="0"/>
      <w:sz w:val="18"/>
      <w:szCs w:val="21"/>
    </w:rPr>
    <w:tblPr>
      <w:tblStyleRowBandSize w:val="1"/>
      <w:tblStyleColBandSize w:val="1"/>
      <w:jc w:val="center"/>
      <w:tblCellMar>
        <w:top w:w="11" w:type="dxa"/>
        <w:left w:w="11" w:type="dxa"/>
        <w:bottom w:w="11" w:type="dxa"/>
        <w:right w:w="11" w:type="dxa"/>
      </w:tblCellMar>
    </w:tblPr>
    <w:trPr>
      <w:cantSplit/>
      <w:jc w:val="center"/>
    </w:trPr>
    <w:tcPr>
      <w:vAlign w:val="center"/>
    </w:tcPr>
    <w:tblStylePr w:type="firstRow">
      <w:pPr>
        <w:keepNext w:val="0"/>
        <w:keepLines/>
        <w:pageBreakBefore w:val="0"/>
        <w:widowControl/>
        <w:suppressLineNumbers w:val="0"/>
        <w:suppressAutoHyphens w:val="0"/>
        <w:wordWrap/>
        <w:adjustRightInd w:val="0"/>
        <w:snapToGrid w:val="0"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contextualSpacing w:val="0"/>
        <w:jc w:val="left"/>
        <w:outlineLvl w:val="9"/>
      </w:pPr>
      <w:rPr>
        <w:rFonts w:ascii="Times New Roman" w:eastAsia="宋体" w:hAnsi="Times New Roman"/>
        <w:b/>
        <w:caps w:val="0"/>
        <w:small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1"/>
        <w:szCs w:val="21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  <w:tblPr/>
      <w:trPr>
        <w:tblHeader/>
      </w:trPr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  <w:tl2br w:val="nil"/>
          <w:tr2bl w:val="nil"/>
        </w:tcBorders>
        <w:shd w:val="clear" w:color="auto" w:fill="E6E6E6"/>
      </w:tcPr>
    </w:tblStylePr>
    <w:tblStylePr w:type="lastRow">
      <w:rPr>
        <w:rFonts w:ascii="Times New Roman" w:eastAsia="宋体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firstCol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lastCol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1Vert"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2Vert"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1Horz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2Horz"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neCell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</w:tcPr>
    </w:tblStylePr>
    <w:tblStylePr w:type="nwCell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seCell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</w:tcPr>
    </w:tblStylePr>
    <w:tblStylePr w:type="swCell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</w:tcPr>
    </w:tblStylePr>
  </w:style>
  <w:style w:type="paragraph" w:styleId="af1">
    <w:name w:val="Document Map"/>
    <w:basedOn w:val="a0"/>
    <w:semiHidden/>
    <w:pPr>
      <w:shd w:val="clear" w:color="auto" w:fill="000080"/>
    </w:pPr>
  </w:style>
  <w:style w:type="paragraph" w:styleId="af2">
    <w:name w:val="List Paragraph"/>
    <w:basedOn w:val="a0"/>
    <w:link w:val="Char"/>
    <w:qFormat/>
    <w:rsid w:val="00C70CB7"/>
    <w:pPr>
      <w:ind w:firstLineChars="200" w:firstLine="420"/>
    </w:pPr>
  </w:style>
  <w:style w:type="character" w:customStyle="1" w:styleId="Char">
    <w:name w:val="列出段落 Char"/>
    <w:link w:val="af2"/>
    <w:rsid w:val="005C08F0"/>
    <w:rPr>
      <w:rFonts w:ascii="宋体" w:hAnsi="宋体" w:cs="宋体"/>
      <w:snapToGrid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5.bin"/><Relationship Id="rId39" Type="http://schemas.openxmlformats.org/officeDocument/2006/relationships/fontTable" Target="fontTable.xml"/><Relationship Id="rId21" Type="http://schemas.openxmlformats.org/officeDocument/2006/relationships/image" Target="media/image7.emf"/><Relationship Id="rId34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oleObject" Target="embeddings/oleObject7.bin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oleObject" Target="embeddings/oleObject4.bin"/><Relationship Id="rId32" Type="http://schemas.openxmlformats.org/officeDocument/2006/relationships/image" Target="media/image14.emf"/><Relationship Id="rId37" Type="http://schemas.openxmlformats.org/officeDocument/2006/relationships/oleObject" Target="embeddings/oleObject9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1.png"/><Relationship Id="rId36" Type="http://schemas.openxmlformats.org/officeDocument/2006/relationships/image" Target="media/image16.emf"/><Relationship Id="rId10" Type="http://schemas.openxmlformats.org/officeDocument/2006/relationships/footer" Target="footer1.xml"/><Relationship Id="rId19" Type="http://schemas.openxmlformats.org/officeDocument/2006/relationships/image" Target="media/image6.emf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Visio___2.vsdx"/><Relationship Id="rId22" Type="http://schemas.openxmlformats.org/officeDocument/2006/relationships/package" Target="embeddings/Microsoft_Excel________3.xlsm"/><Relationship Id="rId27" Type="http://schemas.openxmlformats.org/officeDocument/2006/relationships/image" Target="media/image10.jpg"/><Relationship Id="rId30" Type="http://schemas.openxmlformats.org/officeDocument/2006/relationships/image" Target="media/image13.emf"/><Relationship Id="rId35" Type="http://schemas.openxmlformats.org/officeDocument/2006/relationships/oleObject" Target="embeddings/oleObject8.bin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8271;&#22478;&#36719;&#20214;\12&#19987;&#21033;&#25968;&#25454;&#19982;&#26234;&#24935;&#26381;&#21153;\&#20844;&#21496;&#27169;&#29256;\&#39033;&#30446;&#25991;&#26723;&#36890;&#29992;&#27169;&#26495;&#65288;&#23436;&#25972;&#6528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D7204-5E71-4C23-BEAB-4DCDA0EA2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项目文档通用模板（完整）.dot</Template>
  <TotalTime>0</TotalTime>
  <Pages>36</Pages>
  <Words>2837</Words>
  <Characters>16177</Characters>
  <Application>Microsoft Office Word</Application>
  <DocSecurity>0</DocSecurity>
  <Lines>134</Lines>
  <Paragraphs>37</Paragraphs>
  <ScaleCrop>false</ScaleCrop>
  <Manager/>
  <Company/>
  <LinksUpToDate>false</LinksUpToDate>
  <CharactersWithSpaces>18977</CharactersWithSpaces>
  <SharedDoc>false</SharedDoc>
  <HLinks>
    <vt:vector size="24" baseType="variant"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_Toc121587853</vt:lpwstr>
      </vt:variant>
      <vt:variant>
        <vt:i4>1179696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_Toc121587852</vt:lpwstr>
      </vt:variant>
      <vt:variant>
        <vt:i4>1179696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_Toc121587851</vt:lpwstr>
      </vt:variant>
      <vt:variant>
        <vt:i4>1179696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_Toc121587850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请键入文档主标题</dc:title>
  <dc:subject/>
  <dc:creator/>
  <cp:keywords/>
  <dc:description/>
  <cp:lastModifiedBy/>
  <cp:revision>1</cp:revision>
  <dcterms:created xsi:type="dcterms:W3CDTF">2015-03-30T03:23:00Z</dcterms:created>
  <dcterms:modified xsi:type="dcterms:W3CDTF">2015-04-17T02:29:00Z</dcterms:modified>
</cp:coreProperties>
</file>